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00B1" w:rsidRDefault="003B00B1" w:rsidP="00F26683">
      <w:pPr>
        <w:pStyle w:val="Titulok-kola"/>
      </w:pPr>
      <w:r w:rsidRPr="00F26683">
        <w:t>STREDNÁ PRIEMYSELNÁ ŠKOLA ELEKTROTECHNICKÁ</w:t>
      </w:r>
      <w:r w:rsidRPr="00F26683">
        <w:br/>
        <w:t>KOMENSKÉHO 44, 040 01 KOŠICE</w:t>
      </w:r>
    </w:p>
    <w:p w:rsidR="00F26683" w:rsidRDefault="00F26683" w:rsidP="00F26683"/>
    <w:p w:rsidR="00F26683" w:rsidRDefault="00F26683" w:rsidP="00F26683"/>
    <w:p w:rsidR="00F26683" w:rsidRDefault="00F26683" w:rsidP="00F26683"/>
    <w:p w:rsidR="00F26683" w:rsidRDefault="00F26683" w:rsidP="00F26683"/>
    <w:p w:rsidR="00F26683" w:rsidRDefault="00F26683" w:rsidP="00F26683"/>
    <w:p w:rsidR="00F26683" w:rsidRDefault="00F26683" w:rsidP="00F26683"/>
    <w:p w:rsidR="00F26683" w:rsidRPr="00F26683" w:rsidRDefault="00F26683" w:rsidP="00F26683"/>
    <w:p w:rsidR="003B00B1" w:rsidRDefault="00841608" w:rsidP="00F26683">
      <w:pPr>
        <w:pStyle w:val="Titulok-nzovprce"/>
      </w:pPr>
      <w:r>
        <w:t xml:space="preserve">MOTORMINDER </w:t>
      </w:r>
    </w:p>
    <w:p w:rsidR="00F26683" w:rsidRDefault="00F26683" w:rsidP="00F26683">
      <w:pPr>
        <w:pStyle w:val="Titulok-kola"/>
      </w:pPr>
    </w:p>
    <w:p w:rsidR="00F26683" w:rsidRDefault="00F26683" w:rsidP="00F26683">
      <w:pPr>
        <w:pStyle w:val="Titulok-kola"/>
      </w:pPr>
    </w:p>
    <w:p w:rsidR="00756565" w:rsidRDefault="00756565" w:rsidP="00F26683">
      <w:pPr>
        <w:pStyle w:val="Titulok-kola"/>
      </w:pPr>
    </w:p>
    <w:p w:rsidR="00F26683" w:rsidRDefault="00F26683" w:rsidP="00F26683">
      <w:pPr>
        <w:pStyle w:val="Titulok-kola"/>
      </w:pPr>
    </w:p>
    <w:p w:rsidR="00F26683" w:rsidRDefault="00F26683" w:rsidP="00F26683">
      <w:pPr>
        <w:pStyle w:val="Titulok-kola"/>
      </w:pPr>
      <w:r>
        <w:t xml:space="preserve">peter </w:t>
      </w:r>
      <w:r w:rsidR="00841608">
        <w:t>Szepesi</w:t>
      </w:r>
    </w:p>
    <w:p w:rsidR="00F26683" w:rsidRDefault="00F26683" w:rsidP="00F26683">
      <w:pPr>
        <w:pStyle w:val="Titulok-kola"/>
      </w:pPr>
    </w:p>
    <w:p w:rsidR="00756565" w:rsidRDefault="00756565" w:rsidP="00F26683">
      <w:pPr>
        <w:pStyle w:val="Titulok-kola"/>
      </w:pPr>
    </w:p>
    <w:p w:rsidR="00F26683" w:rsidRDefault="00F26683" w:rsidP="00F26683">
      <w:pPr>
        <w:pStyle w:val="Titulok-kola"/>
      </w:pPr>
    </w:p>
    <w:p w:rsidR="00F26683" w:rsidRDefault="00CE344E" w:rsidP="002C0BE0">
      <w:pPr>
        <w:pStyle w:val="Titulok-rokvytvorenia"/>
      </w:pPr>
      <w:r w:rsidRPr="00F26683">
        <w:fldChar w:fldCharType="begin"/>
      </w:r>
      <w:r w:rsidR="00F26683" w:rsidRPr="00F26683">
        <w:instrText xml:space="preserve"> DATE  \@ "yyyy"  \* MERGEFORMAT </w:instrText>
      </w:r>
      <w:r w:rsidRPr="00F26683">
        <w:fldChar w:fldCharType="separate"/>
      </w:r>
      <w:r w:rsidR="007B73B2">
        <w:rPr>
          <w:noProof/>
        </w:rPr>
        <w:t>2025</w:t>
      </w:r>
      <w:r w:rsidRPr="00F26683">
        <w:fldChar w:fldCharType="end"/>
      </w:r>
    </w:p>
    <w:p w:rsidR="00F26683" w:rsidRDefault="00F26683" w:rsidP="00F26683">
      <w:pPr>
        <w:pStyle w:val="Titulok-kola"/>
        <w:rPr>
          <w:b/>
        </w:rPr>
        <w:sectPr w:rsidR="00F26683" w:rsidSect="00B31A18">
          <w:footerReference w:type="default" r:id="rId8"/>
          <w:pgSz w:w="11906" w:h="16838"/>
          <w:pgMar w:top="1418" w:right="1418" w:bottom="851" w:left="1418" w:header="709" w:footer="709" w:gutter="0"/>
          <w:pgNumType w:start="0"/>
          <w:cols w:space="708"/>
          <w:docGrid w:linePitch="360"/>
        </w:sectPr>
      </w:pPr>
    </w:p>
    <w:p w:rsidR="002C0BE0" w:rsidRDefault="002C0BE0" w:rsidP="002C0BE0">
      <w:pPr>
        <w:pStyle w:val="Titulok-kola"/>
      </w:pPr>
      <w:r w:rsidRPr="00F26683">
        <w:lastRenderedPageBreak/>
        <w:t>STREDNÁ PRIEMYSELNÁ ŠKOLA ELEKTROTECHNICKÁ</w:t>
      </w:r>
      <w:r w:rsidRPr="00F26683">
        <w:br/>
        <w:t>KOMENSKÉHO 44, 040 01 KOŠICE</w:t>
      </w:r>
    </w:p>
    <w:p w:rsidR="002C0BE0" w:rsidRDefault="002C0BE0" w:rsidP="002C0BE0"/>
    <w:p w:rsidR="002C0BE0" w:rsidRDefault="002C0BE0" w:rsidP="002C0BE0"/>
    <w:p w:rsidR="002C0BE0" w:rsidRDefault="002C0BE0" w:rsidP="002C0BE0"/>
    <w:p w:rsidR="002C0BE0" w:rsidRDefault="002C0BE0" w:rsidP="002C0BE0"/>
    <w:p w:rsidR="002C0BE0" w:rsidRPr="00F26683" w:rsidRDefault="002C0BE0" w:rsidP="002C0BE0"/>
    <w:p w:rsidR="002C0BE0" w:rsidRDefault="00841608" w:rsidP="002C0BE0">
      <w:pPr>
        <w:pStyle w:val="Titulok-nzovprce"/>
      </w:pPr>
      <w:r>
        <w:t>MoTORMINDER</w:t>
      </w:r>
    </w:p>
    <w:p w:rsidR="002C0BE0" w:rsidRDefault="002C0BE0" w:rsidP="00756565">
      <w:pPr>
        <w:pStyle w:val="Titulok-popisprce"/>
      </w:pPr>
    </w:p>
    <w:p w:rsidR="002C0BE0" w:rsidRDefault="00FE0930" w:rsidP="002C0BE0">
      <w:pPr>
        <w:pStyle w:val="Titulok-popisprce"/>
      </w:pPr>
      <w:sdt>
        <w:sdtPr>
          <w:alias w:val="Typ práce"/>
          <w:tag w:val="Typ práce"/>
          <w:id w:val="1789383743"/>
          <w:lock w:val="sdtLocked"/>
          <w:placeholder>
            <w:docPart w:val="4EF1337790C34385A37F55E6CF32BCAC"/>
          </w:placeholder>
          <w:comboBox>
            <w:listItem w:displayText="Záverečná práca" w:value="Záverečná práca"/>
            <w:listItem w:displayText="Absolventská práca" w:value="Absolventská práca"/>
          </w:comboBox>
        </w:sdtPr>
        <w:sdtEndPr/>
        <w:sdtContent>
          <w:r w:rsidR="006055D1">
            <w:t>Záverečná práca</w:t>
          </w:r>
        </w:sdtContent>
      </w:sdt>
      <w:r w:rsidR="002117E9">
        <w:br/>
      </w:r>
    </w:p>
    <w:p w:rsidR="002C0BE0" w:rsidRPr="006055D1" w:rsidRDefault="00FE0930" w:rsidP="006055D1">
      <w:pPr>
        <w:pStyle w:val="Titulok-popisprce"/>
      </w:pPr>
      <w:sdt>
        <w:sdtPr>
          <w:alias w:val="Typ záverečnej skúšky"/>
          <w:tag w:val="Typ záverečnej skúšky"/>
          <w:id w:val="-1258285784"/>
          <w:placeholder>
            <w:docPart w:val="B5991ACF4CD345CF986C06ACCA990688"/>
          </w:placeholder>
          <w:comboBox>
            <w:listItem w:displayText="Praktická časť odbornej zložky maturitnej skúšky" w:value="Praktická časť odbornej zložky maturitnej skúšky"/>
            <w:listItem w:displayText="Praktická časť absolventskej skúšky" w:value="Praktická časť absolventskej skúšky"/>
          </w:comboBox>
        </w:sdtPr>
        <w:sdtEndPr/>
        <w:sdtContent>
          <w:r w:rsidR="006055D1">
            <w:t>Praktická časť odbornej zložky maturitnej skúšky</w:t>
          </w:r>
        </w:sdtContent>
      </w:sdt>
      <w:r w:rsidR="006055D1">
        <w:br/>
      </w:r>
      <w:sdt>
        <w:sdtPr>
          <w:alias w:val="Typ obhajoby práce"/>
          <w:tag w:val="Typ obhajoby práce"/>
          <w:id w:val="2128282265"/>
          <w:placeholder>
            <w:docPart w:val="765D5FA9291D4738A59B23F643FA67C9"/>
          </w:placeholder>
          <w:comboBox>
            <w:listItem w:displayText="Forma: Obhajoba vlastného projektu" w:value="Forma: Obhajoba vlastného projektu"/>
            <w:listItem w:displayText="Forma: Obhajoba úspešnej súťažnej práce SOČ" w:value="Forma: Obhajoba úspešnej súťažnej práce SOČ"/>
          </w:comboBox>
        </w:sdtPr>
        <w:sdtEndPr/>
        <w:sdtContent>
          <w:r w:rsidR="006055D1">
            <w:t>Forma: Obhajoba vlastného projektu</w:t>
          </w:r>
        </w:sdtContent>
      </w:sdt>
    </w:p>
    <w:p w:rsidR="002C0BE0" w:rsidRDefault="002C0BE0" w:rsidP="002C0BE0">
      <w:pPr>
        <w:pStyle w:val="Titulok-kola"/>
        <w:rPr>
          <w:b/>
        </w:rPr>
      </w:pPr>
    </w:p>
    <w:p w:rsidR="006055D1" w:rsidRDefault="006055D1" w:rsidP="006055D1">
      <w:pPr>
        <w:pStyle w:val="Titulok-popisprce"/>
      </w:pPr>
    </w:p>
    <w:p w:rsidR="007B73B2" w:rsidRDefault="007B73B2" w:rsidP="007B73B2">
      <w:pPr>
        <w:pStyle w:val="Titulok-popisprce"/>
        <w:tabs>
          <w:tab w:val="left" w:pos="1875"/>
        </w:tabs>
        <w:jc w:val="both"/>
      </w:pPr>
      <w:r>
        <w:tab/>
      </w:r>
    </w:p>
    <w:tbl>
      <w:tblPr>
        <w:tblStyle w:val="Mriekatabuky"/>
        <w:tblW w:w="0" w:type="auto"/>
        <w:tblLook w:val="04A0" w:firstRow="1" w:lastRow="0" w:firstColumn="1" w:lastColumn="0" w:noHBand="0" w:noVBand="1"/>
      </w:tblPr>
      <w:tblGrid>
        <w:gridCol w:w="5957"/>
        <w:gridCol w:w="3113"/>
      </w:tblGrid>
      <w:tr w:rsidR="006055D1" w:rsidTr="00756565">
        <w:tc>
          <w:tcPr>
            <w:tcW w:w="6062" w:type="dxa"/>
            <w:tcBorders>
              <w:top w:val="nil"/>
              <w:left w:val="nil"/>
              <w:bottom w:val="single" w:sz="4" w:space="0" w:color="auto"/>
              <w:right w:val="nil"/>
            </w:tcBorders>
          </w:tcPr>
          <w:p w:rsidR="006055D1" w:rsidRPr="006055D1" w:rsidRDefault="00CE344E" w:rsidP="00756565">
            <w:pPr>
              <w:pStyle w:val="Titulok-rokvytvorenia"/>
              <w:spacing w:line="276" w:lineRule="auto"/>
              <w:jc w:val="left"/>
              <w:rPr>
                <w:b w:val="0"/>
              </w:rPr>
            </w:pPr>
            <w:r w:rsidRPr="006055D1">
              <w:rPr>
                <w:b w:val="0"/>
              </w:rPr>
              <w:fldChar w:fldCharType="begin"/>
            </w:r>
            <w:r w:rsidR="006055D1" w:rsidRPr="006055D1">
              <w:rPr>
                <w:b w:val="0"/>
              </w:rPr>
              <w:instrText xml:space="preserve"> DATE  \@ "yyyy"  \* MERGEFORMAT </w:instrText>
            </w:r>
            <w:r w:rsidRPr="006055D1">
              <w:rPr>
                <w:b w:val="0"/>
              </w:rPr>
              <w:fldChar w:fldCharType="separate"/>
            </w:r>
            <w:r w:rsidR="007B73B2">
              <w:rPr>
                <w:b w:val="0"/>
                <w:noProof/>
              </w:rPr>
              <w:t>2025</w:t>
            </w:r>
            <w:r w:rsidRPr="006055D1">
              <w:rPr>
                <w:b w:val="0"/>
              </w:rPr>
              <w:fldChar w:fldCharType="end"/>
            </w:r>
          </w:p>
          <w:p w:rsidR="006055D1" w:rsidRDefault="006055D1" w:rsidP="00756565">
            <w:pPr>
              <w:pStyle w:val="Titulok-popisprce"/>
              <w:spacing w:line="276" w:lineRule="auto"/>
              <w:jc w:val="left"/>
            </w:pPr>
            <w:r>
              <w:t>Košice</w:t>
            </w:r>
          </w:p>
        </w:tc>
        <w:tc>
          <w:tcPr>
            <w:tcW w:w="3148" w:type="dxa"/>
            <w:tcBorders>
              <w:top w:val="nil"/>
              <w:left w:val="nil"/>
              <w:bottom w:val="single" w:sz="4" w:space="0" w:color="auto"/>
              <w:right w:val="nil"/>
            </w:tcBorders>
          </w:tcPr>
          <w:p w:rsidR="006055D1" w:rsidRDefault="008E3085" w:rsidP="00756565">
            <w:pPr>
              <w:pStyle w:val="Titulok-popisprce"/>
              <w:spacing w:line="276" w:lineRule="auto"/>
              <w:jc w:val="left"/>
              <w:rPr>
                <w:sz w:val="24"/>
              </w:rPr>
            </w:pPr>
            <w:r>
              <w:rPr>
                <w:sz w:val="24"/>
              </w:rPr>
              <w:t>Riešitelia</w:t>
            </w:r>
            <w:r w:rsidR="006055D1">
              <w:rPr>
                <w:sz w:val="24"/>
              </w:rPr>
              <w:t>:</w:t>
            </w:r>
          </w:p>
          <w:p w:rsidR="006055D1" w:rsidRDefault="006055D1" w:rsidP="00756565">
            <w:pPr>
              <w:pStyle w:val="Titulok-popisprce"/>
              <w:spacing w:line="276" w:lineRule="auto"/>
              <w:jc w:val="left"/>
              <w:rPr>
                <w:sz w:val="24"/>
              </w:rPr>
            </w:pPr>
            <w:r>
              <w:rPr>
                <w:sz w:val="24"/>
              </w:rPr>
              <w:t xml:space="preserve">Peter </w:t>
            </w:r>
            <w:r w:rsidR="00841608">
              <w:rPr>
                <w:sz w:val="24"/>
              </w:rPr>
              <w:t>SZEPESI</w:t>
            </w:r>
          </w:p>
          <w:p w:rsidR="006055D1" w:rsidRDefault="006055D1" w:rsidP="00756565">
            <w:pPr>
              <w:pStyle w:val="Titulok-popisprce"/>
              <w:spacing w:line="276" w:lineRule="auto"/>
              <w:jc w:val="left"/>
              <w:rPr>
                <w:sz w:val="24"/>
              </w:rPr>
            </w:pPr>
          </w:p>
          <w:p w:rsidR="001D2E42" w:rsidRPr="006055D1" w:rsidRDefault="006055D1" w:rsidP="00841608">
            <w:pPr>
              <w:pStyle w:val="Titulok-popisprce"/>
              <w:spacing w:line="276" w:lineRule="auto"/>
              <w:jc w:val="left"/>
              <w:rPr>
                <w:sz w:val="24"/>
              </w:rPr>
            </w:pPr>
            <w:r>
              <w:rPr>
                <w:sz w:val="24"/>
              </w:rPr>
              <w:t xml:space="preserve">Ročník štúdia: </w:t>
            </w:r>
            <w:sdt>
              <w:sdtPr>
                <w:rPr>
                  <w:sz w:val="24"/>
                </w:rPr>
                <w:alias w:val="Ročník štúdia"/>
                <w:tag w:val="Ročník štúdia"/>
                <w:id w:val="-1022860303"/>
                <w:placeholder>
                  <w:docPart w:val="5E0B8DDFA5EF42E69698553ADE59FA34"/>
                </w:placeholder>
                <w:comboBox>
                  <w:listItem w:displayText="tretí" w:value="tretí"/>
                  <w:listItem w:displayText="štvrtý" w:value="štvrtý"/>
                </w:comboBox>
              </w:sdtPr>
              <w:sdtEndPr/>
              <w:sdtContent>
                <w:r w:rsidR="00841608">
                  <w:rPr>
                    <w:sz w:val="24"/>
                  </w:rPr>
                  <w:t>štvrtý</w:t>
                </w:r>
              </w:sdtContent>
            </w:sdt>
          </w:p>
        </w:tc>
      </w:tr>
      <w:tr w:rsidR="006055D1" w:rsidTr="00756565">
        <w:tc>
          <w:tcPr>
            <w:tcW w:w="6062" w:type="dxa"/>
            <w:tcBorders>
              <w:top w:val="single" w:sz="4" w:space="0" w:color="auto"/>
              <w:left w:val="nil"/>
              <w:bottom w:val="nil"/>
              <w:right w:val="nil"/>
            </w:tcBorders>
          </w:tcPr>
          <w:p w:rsidR="006055D1" w:rsidRDefault="006055D1" w:rsidP="006055D1">
            <w:pPr>
              <w:pStyle w:val="Titulok-popisprce"/>
            </w:pPr>
          </w:p>
        </w:tc>
        <w:tc>
          <w:tcPr>
            <w:tcW w:w="3148" w:type="dxa"/>
            <w:tcBorders>
              <w:top w:val="single" w:sz="4" w:space="0" w:color="auto"/>
              <w:left w:val="nil"/>
              <w:bottom w:val="nil"/>
              <w:right w:val="nil"/>
            </w:tcBorders>
          </w:tcPr>
          <w:p w:rsidR="006055D1" w:rsidRDefault="001D2E42" w:rsidP="00756565">
            <w:pPr>
              <w:pStyle w:val="Titulok-popisprce"/>
              <w:spacing w:line="276" w:lineRule="auto"/>
              <w:jc w:val="left"/>
              <w:rPr>
                <w:sz w:val="24"/>
              </w:rPr>
            </w:pPr>
            <w:r>
              <w:rPr>
                <w:sz w:val="24"/>
              </w:rPr>
              <w:t>Konzultant:</w:t>
            </w:r>
          </w:p>
          <w:p w:rsidR="001D2E42" w:rsidRPr="001D2E42" w:rsidRDefault="001D2E42" w:rsidP="00841608">
            <w:pPr>
              <w:pStyle w:val="Titulok-popisprce"/>
              <w:spacing w:line="276" w:lineRule="auto"/>
              <w:jc w:val="left"/>
              <w:rPr>
                <w:sz w:val="24"/>
              </w:rPr>
            </w:pPr>
            <w:r>
              <w:rPr>
                <w:sz w:val="24"/>
              </w:rPr>
              <w:t xml:space="preserve">Ing. </w:t>
            </w:r>
            <w:r w:rsidR="00841608">
              <w:rPr>
                <w:sz w:val="24"/>
              </w:rPr>
              <w:t>Miroslav BARUTIAK</w:t>
            </w:r>
          </w:p>
        </w:tc>
      </w:tr>
    </w:tbl>
    <w:p w:rsidR="006055D1" w:rsidRDefault="006055D1" w:rsidP="007B73B2">
      <w:pPr>
        <w:pStyle w:val="Titulok-popisprce"/>
        <w:jc w:val="both"/>
        <w:sectPr w:rsidR="006055D1" w:rsidSect="00F26683">
          <w:headerReference w:type="default" r:id="rId9"/>
          <w:footerReference w:type="default" r:id="rId10"/>
          <w:pgSz w:w="11906" w:h="16838"/>
          <w:pgMar w:top="1418" w:right="1418" w:bottom="851" w:left="1418" w:header="709" w:footer="709" w:gutter="0"/>
          <w:cols w:space="708"/>
          <w:docGrid w:linePitch="360"/>
        </w:sectPr>
      </w:pPr>
    </w:p>
    <w:p w:rsidR="007B73B2" w:rsidRPr="007B73B2" w:rsidRDefault="007B73B2" w:rsidP="007B73B2"/>
    <w:p w:rsidR="007B73B2" w:rsidRPr="007B73B2" w:rsidRDefault="007B73B2" w:rsidP="007B73B2"/>
    <w:p w:rsidR="007B73B2" w:rsidRDefault="007B73B2" w:rsidP="007B73B2"/>
    <w:p w:rsidR="007B73B2" w:rsidRDefault="007B73B2" w:rsidP="007B73B2"/>
    <w:p w:rsidR="007B73B2" w:rsidRDefault="007B73B2" w:rsidP="007B73B2"/>
    <w:p w:rsidR="007B73B2" w:rsidRDefault="007B73B2" w:rsidP="007B73B2"/>
    <w:p w:rsidR="001D2E42" w:rsidRPr="007B73B2" w:rsidRDefault="001D2E42" w:rsidP="007B73B2">
      <w:pPr>
        <w:sectPr w:rsidR="001D2E42" w:rsidRPr="007B73B2" w:rsidSect="00F26683">
          <w:headerReference w:type="default" r:id="rId11"/>
          <w:footerReference w:type="default" r:id="rId12"/>
          <w:pgSz w:w="11906" w:h="16838"/>
          <w:pgMar w:top="1418" w:right="1418" w:bottom="851" w:left="1418" w:header="709" w:footer="709" w:gutter="0"/>
          <w:cols w:space="708"/>
          <w:docGrid w:linePitch="360"/>
        </w:sectPr>
      </w:pPr>
      <w:bookmarkStart w:id="0" w:name="_GoBack"/>
      <w:bookmarkEnd w:id="0"/>
    </w:p>
    <w:p w:rsidR="00756565" w:rsidRDefault="00DB34CD" w:rsidP="00644CDA">
      <w:pPr>
        <w:pStyle w:val="Nadpisbezslovania"/>
      </w:pPr>
      <w:r>
        <w:lastRenderedPageBreak/>
        <w:t>Obsa</w:t>
      </w:r>
      <w:r w:rsidR="00644CDA">
        <w:t>h</w:t>
      </w:r>
    </w:p>
    <w:p w:rsidR="00B31A18" w:rsidRDefault="00CE344E" w:rsidP="001908E9">
      <w:pPr>
        <w:pStyle w:val="Obsah1"/>
        <w:rPr>
          <w:rFonts w:asciiTheme="minorHAnsi" w:eastAsiaTheme="minorEastAsia" w:hAnsiTheme="minorHAnsi"/>
          <w:noProof/>
          <w:sz w:val="22"/>
          <w:lang w:eastAsia="sk-SK"/>
        </w:rPr>
      </w:pPr>
      <w:r>
        <w:fldChar w:fldCharType="begin"/>
      </w:r>
      <w:r w:rsidR="00E30603">
        <w:instrText xml:space="preserve"> TOC \o "2-3" \h \z \t "Nadpis 1;1" </w:instrText>
      </w:r>
      <w:r>
        <w:fldChar w:fldCharType="separate"/>
      </w:r>
      <w:hyperlink w:anchor="_Úvod" w:history="1">
        <w:r w:rsidR="00B31A18" w:rsidRPr="005A273E">
          <w:rPr>
            <w:rStyle w:val="Hypertextovprepojenie"/>
            <w:noProof/>
          </w:rPr>
          <w:t>0</w:t>
        </w:r>
        <w:r w:rsidR="00B31A18">
          <w:rPr>
            <w:rFonts w:asciiTheme="minorHAnsi" w:eastAsiaTheme="minorEastAsia" w:hAnsiTheme="minorHAnsi"/>
            <w:noProof/>
            <w:sz w:val="22"/>
            <w:lang w:eastAsia="sk-SK"/>
          </w:rPr>
          <w:tab/>
        </w:r>
        <w:r w:rsidR="00B31A18" w:rsidRPr="005A273E">
          <w:rPr>
            <w:rStyle w:val="Hypertextovprepojenie"/>
            <w:noProof/>
          </w:rPr>
          <w:t>Úvod</w:t>
        </w:r>
        <w:r w:rsidR="00B31A18">
          <w:rPr>
            <w:noProof/>
            <w:webHidden/>
          </w:rPr>
          <w:tab/>
        </w:r>
        <w:r w:rsidR="001908E9">
          <w:rPr>
            <w:noProof/>
            <w:webHidden/>
          </w:rPr>
          <w:t>5</w:t>
        </w:r>
      </w:hyperlink>
    </w:p>
    <w:p w:rsidR="00DB34CD" w:rsidRPr="0052759E" w:rsidRDefault="0052759E" w:rsidP="001908E9">
      <w:pPr>
        <w:pStyle w:val="Obsah1"/>
        <w:rPr>
          <w:rStyle w:val="Hypertextovprepojenie"/>
          <w:noProof/>
        </w:rPr>
      </w:pPr>
      <w:r>
        <w:rPr>
          <w:noProof/>
        </w:rPr>
        <w:fldChar w:fldCharType="begin"/>
      </w:r>
      <w:r w:rsidR="001908E9">
        <w:rPr>
          <w:noProof/>
        </w:rPr>
        <w:instrText>HYPERLINK  \l "_Problematika_a_prehľad"</w:instrText>
      </w:r>
      <w:r>
        <w:rPr>
          <w:noProof/>
        </w:rPr>
        <w:fldChar w:fldCharType="separate"/>
      </w:r>
      <w:r w:rsidR="00B31A18" w:rsidRPr="0052759E">
        <w:rPr>
          <w:rStyle w:val="Hypertextovprepojenie"/>
          <w:noProof/>
        </w:rPr>
        <w:t>1</w:t>
      </w:r>
      <w:r>
        <w:rPr>
          <w:rStyle w:val="Hypertextovprepojenie"/>
          <w:noProof/>
        </w:rPr>
        <w:t xml:space="preserve">     </w:t>
      </w:r>
      <w:r w:rsidR="00B31A18" w:rsidRPr="0052759E">
        <w:rPr>
          <w:rStyle w:val="Hypertextovprepojenie"/>
          <w:rFonts w:asciiTheme="minorHAnsi" w:eastAsiaTheme="minorEastAsia" w:hAnsiTheme="minorHAnsi"/>
          <w:noProof/>
          <w:sz w:val="22"/>
          <w:lang w:eastAsia="sk-SK"/>
        </w:rPr>
        <w:tab/>
      </w:r>
      <w:r w:rsidR="00B31A18" w:rsidRPr="0052759E">
        <w:rPr>
          <w:rStyle w:val="Hypertextovprepojenie"/>
          <w:noProof/>
        </w:rPr>
        <w:t>Problematika a prehľad literatúry</w:t>
      </w:r>
      <w:r w:rsidR="00B31A18" w:rsidRPr="0052759E">
        <w:rPr>
          <w:rStyle w:val="Hypertextovprepojenie"/>
          <w:noProof/>
          <w:webHidden/>
        </w:rPr>
        <w:tab/>
      </w:r>
      <w:r w:rsidR="001908E9">
        <w:rPr>
          <w:rStyle w:val="Hypertextovprepojenie"/>
          <w:noProof/>
          <w:webHidden/>
        </w:rPr>
        <w:t>6</w:t>
      </w:r>
    </w:p>
    <w:p w:rsidR="00B31A18" w:rsidRPr="0052759E" w:rsidRDefault="0052759E" w:rsidP="001908E9">
      <w:pPr>
        <w:pStyle w:val="Obsah2"/>
        <w:ind w:left="0"/>
        <w:jc w:val="both"/>
        <w:rPr>
          <w:rStyle w:val="Hypertextovprepojenie"/>
          <w:rFonts w:asciiTheme="minorHAnsi" w:eastAsiaTheme="minorEastAsia" w:hAnsiTheme="minorHAnsi"/>
          <w:noProof/>
          <w:sz w:val="22"/>
          <w:lang w:eastAsia="sk-SK"/>
        </w:rPr>
      </w:pPr>
      <w:r>
        <w:rPr>
          <w:noProof/>
        </w:rPr>
        <w:fldChar w:fldCharType="end"/>
      </w:r>
      <w:r w:rsidR="001908E9">
        <w:rPr>
          <w:noProof/>
        </w:rPr>
        <w:t xml:space="preserve">     </w:t>
      </w:r>
      <w:r>
        <w:rPr>
          <w:noProof/>
        </w:rPr>
        <w:fldChar w:fldCharType="begin"/>
      </w:r>
      <w:r w:rsidR="001908E9">
        <w:rPr>
          <w:noProof/>
        </w:rPr>
        <w:instrText>HYPERLINK  \l "_Prehľad_existujúcich_riešení"</w:instrText>
      </w:r>
      <w:r>
        <w:rPr>
          <w:noProof/>
        </w:rPr>
        <w:fldChar w:fldCharType="separate"/>
      </w:r>
      <w:r w:rsidR="00B31A18" w:rsidRPr="0052759E">
        <w:rPr>
          <w:rStyle w:val="Hypertextovprepojenie"/>
          <w:noProof/>
        </w:rPr>
        <w:t>1.1</w:t>
      </w:r>
      <w:r w:rsidR="001908E9">
        <w:rPr>
          <w:rStyle w:val="Hypertextovprepojenie"/>
          <w:noProof/>
        </w:rPr>
        <w:t xml:space="preserve">    </w:t>
      </w:r>
      <w:r w:rsidR="00B31A18" w:rsidRPr="0052759E">
        <w:rPr>
          <w:rStyle w:val="Hypertextovprepojenie"/>
          <w:noProof/>
        </w:rPr>
        <w:t>Prehľad existujúcich riešení</w:t>
      </w:r>
      <w:r w:rsidR="00B31A18" w:rsidRPr="0052759E">
        <w:rPr>
          <w:rStyle w:val="Hypertextovprepojenie"/>
          <w:noProof/>
          <w:webHidden/>
        </w:rPr>
        <w:tab/>
      </w:r>
      <w:r w:rsidR="001908E9">
        <w:rPr>
          <w:rStyle w:val="Hypertextovprepojenie"/>
          <w:noProof/>
          <w:webHidden/>
        </w:rPr>
        <w:t>6</w:t>
      </w:r>
    </w:p>
    <w:p w:rsidR="001908E9" w:rsidRDefault="0052759E" w:rsidP="001908E9">
      <w:pPr>
        <w:pStyle w:val="Obsah2"/>
        <w:ind w:left="0"/>
        <w:jc w:val="both"/>
        <w:rPr>
          <w:rStyle w:val="Hypertextovprepojenie"/>
          <w:noProof/>
          <w:webHidden/>
        </w:rPr>
      </w:pPr>
      <w:r>
        <w:rPr>
          <w:noProof/>
        </w:rPr>
        <w:fldChar w:fldCharType="end"/>
      </w:r>
      <w:r w:rsidR="001908E9">
        <w:rPr>
          <w:noProof/>
        </w:rPr>
        <w:t xml:space="preserve">     </w:t>
      </w:r>
      <w:r>
        <w:rPr>
          <w:noProof/>
        </w:rPr>
        <w:fldChar w:fldCharType="begin"/>
      </w:r>
      <w:r w:rsidR="00304AD4">
        <w:rPr>
          <w:noProof/>
        </w:rPr>
        <w:instrText>HYPERLINK  \l "_1.2.1_Android_Studio"</w:instrText>
      </w:r>
      <w:r>
        <w:rPr>
          <w:noProof/>
        </w:rPr>
        <w:fldChar w:fldCharType="separate"/>
      </w:r>
      <w:r w:rsidR="00B31A18" w:rsidRPr="0052759E">
        <w:rPr>
          <w:rStyle w:val="Hypertextovprepojenie"/>
          <w:noProof/>
        </w:rPr>
        <w:t>1.2</w:t>
      </w:r>
      <w:r w:rsidR="001908E9">
        <w:rPr>
          <w:rStyle w:val="Hypertextovprepojenie"/>
          <w:rFonts w:asciiTheme="minorHAnsi" w:eastAsiaTheme="minorEastAsia" w:hAnsiTheme="minorHAnsi"/>
          <w:noProof/>
          <w:sz w:val="22"/>
          <w:lang w:eastAsia="sk-SK"/>
        </w:rPr>
        <w:t xml:space="preserve">     </w:t>
      </w:r>
      <w:r w:rsidR="00B31A18" w:rsidRPr="0052759E">
        <w:rPr>
          <w:rStyle w:val="Hypertextovprepojenie"/>
          <w:noProof/>
        </w:rPr>
        <w:t>Použité technológie</w:t>
      </w:r>
      <w:r w:rsidR="00B31A18" w:rsidRPr="0052759E">
        <w:rPr>
          <w:rStyle w:val="Hypertextovprepojenie"/>
          <w:noProof/>
          <w:webHidden/>
        </w:rPr>
        <w:tab/>
      </w:r>
      <w:r w:rsidR="001908E9">
        <w:rPr>
          <w:rStyle w:val="Hypertextovprepojenie"/>
          <w:noProof/>
          <w:webHidden/>
        </w:rPr>
        <w:t>6</w:t>
      </w:r>
    </w:p>
    <w:p w:rsidR="001908E9" w:rsidRDefault="001908E9" w:rsidP="001908E9">
      <w:pPr>
        <w:pStyle w:val="Obsah2"/>
        <w:ind w:left="0"/>
        <w:jc w:val="both"/>
        <w:rPr>
          <w:rStyle w:val="Hypertextovprepojenie"/>
          <w:noProof/>
          <w:webHidden/>
        </w:rPr>
      </w:pPr>
      <w:r>
        <w:rPr>
          <w:rStyle w:val="Hypertextovprepojenie"/>
          <w:noProof/>
          <w:webHidden/>
        </w:rPr>
        <w:t xml:space="preserve">            </w:t>
      </w:r>
      <w:r w:rsidR="0052759E">
        <w:rPr>
          <w:rStyle w:val="Hypertextovprepojenie"/>
          <w:noProof/>
          <w:webHidden/>
        </w:rPr>
        <w:t>1.2.1</w:t>
      </w:r>
      <w:r w:rsidR="00083E0F">
        <w:rPr>
          <w:rStyle w:val="Hypertextovprepojenie"/>
          <w:noProof/>
          <w:webHidden/>
        </w:rPr>
        <w:t xml:space="preserve">    </w:t>
      </w:r>
      <w:r w:rsidR="0052759E">
        <w:rPr>
          <w:rStyle w:val="Hypertextovprepojenie"/>
          <w:noProof/>
          <w:webHidden/>
        </w:rPr>
        <w:t xml:space="preserve"> Android Studio</w:t>
      </w:r>
      <w:r w:rsidR="0052759E">
        <w:rPr>
          <w:rStyle w:val="Hypertextovprepojenie"/>
          <w:noProof/>
          <w:webHidden/>
        </w:rPr>
        <w:tab/>
        <w:t>6</w:t>
      </w:r>
    </w:p>
    <w:p w:rsidR="001908E9" w:rsidRDefault="001908E9" w:rsidP="001908E9">
      <w:pPr>
        <w:pStyle w:val="Obsah2"/>
        <w:ind w:left="0"/>
        <w:jc w:val="both"/>
        <w:rPr>
          <w:rStyle w:val="Hypertextovprepojenie"/>
          <w:noProof/>
          <w:webHidden/>
        </w:rPr>
      </w:pPr>
      <w:r>
        <w:rPr>
          <w:rStyle w:val="Hypertextovprepojenie"/>
          <w:noProof/>
          <w:webHidden/>
        </w:rPr>
        <w:t xml:space="preserve">            </w:t>
      </w:r>
      <w:r w:rsidR="0052759E">
        <w:rPr>
          <w:rStyle w:val="Hypertextovprepojenie"/>
          <w:noProof/>
          <w:webHidden/>
        </w:rPr>
        <w:t xml:space="preserve">1.2.2 </w:t>
      </w:r>
      <w:r w:rsidR="00083E0F">
        <w:rPr>
          <w:rStyle w:val="Hypertextovprepojenie"/>
          <w:noProof/>
          <w:webHidden/>
        </w:rPr>
        <w:t xml:space="preserve">    </w:t>
      </w:r>
      <w:r w:rsidR="0052759E">
        <w:rPr>
          <w:rStyle w:val="Hypertextovprepojenie"/>
          <w:noProof/>
          <w:webHidden/>
        </w:rPr>
        <w:t>Java</w:t>
      </w:r>
      <w:r w:rsidR="0052759E">
        <w:rPr>
          <w:rStyle w:val="Hypertextovprepojenie"/>
          <w:noProof/>
          <w:webHidden/>
        </w:rPr>
        <w:tab/>
      </w:r>
      <w:r>
        <w:rPr>
          <w:rStyle w:val="Hypertextovprepojenie"/>
          <w:noProof/>
          <w:webHidden/>
        </w:rPr>
        <w:t>7</w:t>
      </w:r>
    </w:p>
    <w:p w:rsidR="001908E9" w:rsidRDefault="001908E9" w:rsidP="001908E9">
      <w:pPr>
        <w:pStyle w:val="Obsah2"/>
        <w:ind w:left="0"/>
        <w:jc w:val="both"/>
        <w:rPr>
          <w:rStyle w:val="Hypertextovprepojenie"/>
          <w:noProof/>
          <w:webHidden/>
        </w:rPr>
      </w:pPr>
      <w:r>
        <w:rPr>
          <w:rStyle w:val="Hypertextovprepojenie"/>
          <w:noProof/>
          <w:webHidden/>
        </w:rPr>
        <w:t xml:space="preserve">            </w:t>
      </w:r>
      <w:r w:rsidR="0052759E">
        <w:rPr>
          <w:rStyle w:val="Hypertextovprepojenie"/>
          <w:noProof/>
          <w:webHidden/>
        </w:rPr>
        <w:t>1.2.3</w:t>
      </w:r>
      <w:r w:rsidR="00083E0F">
        <w:rPr>
          <w:rStyle w:val="Hypertextovprepojenie"/>
          <w:noProof/>
          <w:webHidden/>
        </w:rPr>
        <w:t xml:space="preserve">     </w:t>
      </w:r>
      <w:r w:rsidR="0052759E">
        <w:rPr>
          <w:rStyle w:val="Hypertextovprepojenie"/>
          <w:noProof/>
          <w:webHidden/>
        </w:rPr>
        <w:t>XML</w:t>
      </w:r>
      <w:r w:rsidR="0052759E">
        <w:rPr>
          <w:rStyle w:val="Hypertextovprepojenie"/>
          <w:noProof/>
          <w:webHidden/>
        </w:rPr>
        <w:tab/>
        <w:t>7</w:t>
      </w:r>
    </w:p>
    <w:p w:rsidR="001908E9" w:rsidRDefault="001908E9" w:rsidP="001908E9">
      <w:pPr>
        <w:pStyle w:val="Obsah2"/>
        <w:ind w:left="0"/>
        <w:jc w:val="both"/>
        <w:rPr>
          <w:rStyle w:val="Hypertextovprepojenie"/>
          <w:noProof/>
          <w:webHidden/>
        </w:rPr>
      </w:pPr>
      <w:r>
        <w:rPr>
          <w:rStyle w:val="Hypertextovprepojenie"/>
          <w:noProof/>
          <w:webHidden/>
        </w:rPr>
        <w:t xml:space="preserve">            </w:t>
      </w:r>
      <w:r w:rsidR="0052759E">
        <w:rPr>
          <w:rStyle w:val="Hypertextovprepojenie"/>
          <w:noProof/>
          <w:webHidden/>
        </w:rPr>
        <w:t>1.2.4</w:t>
      </w:r>
      <w:r w:rsidR="00083E0F">
        <w:rPr>
          <w:rStyle w:val="Hypertextovprepojenie"/>
          <w:noProof/>
          <w:webHidden/>
        </w:rPr>
        <w:t xml:space="preserve">     </w:t>
      </w:r>
      <w:r w:rsidR="0052759E">
        <w:rPr>
          <w:rStyle w:val="Hypertextovprepojenie"/>
          <w:noProof/>
          <w:webHidden/>
        </w:rPr>
        <w:t>SQLite</w:t>
      </w:r>
      <w:r w:rsidR="0052759E">
        <w:rPr>
          <w:rStyle w:val="Hypertextovprepojenie"/>
          <w:noProof/>
          <w:webHidden/>
        </w:rPr>
        <w:tab/>
      </w:r>
      <w:r w:rsidR="00FE1806">
        <w:rPr>
          <w:rStyle w:val="Hypertextovprepojenie"/>
          <w:noProof/>
          <w:webHidden/>
        </w:rPr>
        <w:t>8</w:t>
      </w:r>
    </w:p>
    <w:p w:rsidR="00B31A18" w:rsidRPr="006269EC" w:rsidRDefault="001908E9" w:rsidP="001908E9">
      <w:pPr>
        <w:pStyle w:val="Obsah2"/>
        <w:ind w:left="0"/>
        <w:jc w:val="both"/>
        <w:rPr>
          <w:noProof/>
          <w:color w:val="0000FF" w:themeColor="hyperlink"/>
          <w:u w:val="single"/>
        </w:rPr>
      </w:pPr>
      <w:r>
        <w:rPr>
          <w:rStyle w:val="Hypertextovprepojenie"/>
          <w:noProof/>
          <w:webHidden/>
        </w:rPr>
        <w:t xml:space="preserve">     1.3     Finančná analýza...........................................................................................................</w:t>
      </w:r>
      <w:r w:rsidR="007556BE">
        <w:rPr>
          <w:rStyle w:val="Hypertextovprepojenie"/>
          <w:noProof/>
          <w:webHidden/>
        </w:rPr>
        <w:t>8</w:t>
      </w:r>
      <w:r w:rsidR="006269EC">
        <w:rPr>
          <w:rStyle w:val="Hypertextovprepojenie"/>
          <w:noProof/>
          <w:webHidden/>
        </w:rPr>
        <w:t xml:space="preserve">   </w:t>
      </w:r>
      <w:r w:rsidR="0052759E">
        <w:rPr>
          <w:rStyle w:val="Hypertextovprepojenie"/>
          <w:noProof/>
          <w:webHidden/>
        </w:rPr>
        <w:t xml:space="preserve">                                     </w:t>
      </w:r>
      <w:r w:rsidR="0052759E">
        <w:rPr>
          <w:noProof/>
        </w:rPr>
        <w:fldChar w:fldCharType="end"/>
      </w:r>
    </w:p>
    <w:p w:rsidR="00B31A18" w:rsidRPr="00083E0F" w:rsidRDefault="00083E0F" w:rsidP="001908E9">
      <w:pPr>
        <w:pStyle w:val="Obsah1"/>
        <w:rPr>
          <w:rStyle w:val="Hypertextovprepojenie"/>
          <w:rFonts w:asciiTheme="minorHAnsi" w:eastAsiaTheme="minorEastAsia" w:hAnsiTheme="minorHAnsi"/>
          <w:noProof/>
          <w:sz w:val="22"/>
          <w:lang w:eastAsia="sk-SK"/>
        </w:rPr>
      </w:pPr>
      <w:r>
        <w:rPr>
          <w:noProof/>
        </w:rPr>
        <w:fldChar w:fldCharType="begin"/>
      </w:r>
      <w:r w:rsidR="001908E9">
        <w:rPr>
          <w:noProof/>
        </w:rPr>
        <w:instrText>HYPERLINK  \l "_Databáza_aplikácie"</w:instrText>
      </w:r>
      <w:r>
        <w:rPr>
          <w:noProof/>
        </w:rPr>
        <w:fldChar w:fldCharType="separate"/>
      </w:r>
      <w:r w:rsidR="00B31A18" w:rsidRPr="00083E0F">
        <w:rPr>
          <w:rStyle w:val="Hypertextovprepojenie"/>
          <w:noProof/>
        </w:rPr>
        <w:t>2</w:t>
      </w:r>
      <w:r w:rsidR="001908E9">
        <w:rPr>
          <w:rStyle w:val="Hypertextovprepojenie"/>
          <w:rFonts w:asciiTheme="minorHAnsi" w:eastAsiaTheme="minorEastAsia" w:hAnsiTheme="minorHAnsi"/>
          <w:noProof/>
          <w:sz w:val="22"/>
          <w:lang w:eastAsia="sk-SK"/>
        </w:rPr>
        <w:t xml:space="preserve">       </w:t>
      </w:r>
      <w:r w:rsidR="00B31A18" w:rsidRPr="00083E0F">
        <w:rPr>
          <w:rStyle w:val="Hypertextovprepojenie"/>
          <w:noProof/>
        </w:rPr>
        <w:t>Výsledky práce</w:t>
      </w:r>
      <w:r w:rsidR="00B31A18" w:rsidRPr="00083E0F">
        <w:rPr>
          <w:rStyle w:val="Hypertextovprepojenie"/>
          <w:noProof/>
          <w:webHidden/>
        </w:rPr>
        <w:tab/>
      </w:r>
      <w:r w:rsidR="00FE1806">
        <w:rPr>
          <w:rStyle w:val="Hypertextovprepojenie"/>
          <w:noProof/>
          <w:webHidden/>
          <w:u w:val="none"/>
        </w:rPr>
        <w:t>10</w:t>
      </w:r>
      <w:r>
        <w:rPr>
          <w:rStyle w:val="Hypertextovprepojenie"/>
          <w:noProof/>
          <w:webHidden/>
        </w:rPr>
        <w:tab/>
        <w:t xml:space="preserve"> 2.1        Databáza aplikácie</w:t>
      </w:r>
      <w:r>
        <w:rPr>
          <w:rStyle w:val="Hypertextovprepojenie"/>
          <w:noProof/>
          <w:webHidden/>
        </w:rPr>
        <w:tab/>
      </w:r>
      <w:r w:rsidR="00FE1806">
        <w:rPr>
          <w:rStyle w:val="Hypertextovprepojenie"/>
          <w:noProof/>
          <w:webHidden/>
        </w:rPr>
        <w:t>10</w:t>
      </w:r>
      <w:r>
        <w:rPr>
          <w:rStyle w:val="Hypertextovprepojenie"/>
          <w:noProof/>
          <w:webHidden/>
        </w:rPr>
        <w:tab/>
        <w:t xml:space="preserve"> 2.2        MainActivity a pridávanie auta</w:t>
      </w:r>
      <w:r>
        <w:rPr>
          <w:rStyle w:val="Hypertextovprepojenie"/>
          <w:noProof/>
          <w:webHidden/>
        </w:rPr>
        <w:tab/>
      </w:r>
      <w:r w:rsidR="00D84A02">
        <w:rPr>
          <w:rStyle w:val="Hypertextovprepojenie"/>
          <w:noProof/>
          <w:webHidden/>
        </w:rPr>
        <w:t>11</w:t>
      </w:r>
      <w:r>
        <w:rPr>
          <w:rStyle w:val="Hypertextovprepojenie"/>
          <w:noProof/>
          <w:webHidden/>
        </w:rPr>
        <w:tab/>
      </w:r>
      <w:r w:rsidR="001908E9">
        <w:rPr>
          <w:rStyle w:val="Hypertextovprepojenie"/>
          <w:noProof/>
          <w:webHidden/>
        </w:rPr>
        <w:t xml:space="preserve"> </w:t>
      </w:r>
      <w:r>
        <w:rPr>
          <w:rStyle w:val="Hypertextovprepojenie"/>
          <w:noProof/>
          <w:webHidden/>
        </w:rPr>
        <w:t>2.3        StatisticsActivity</w:t>
      </w:r>
      <w:r>
        <w:rPr>
          <w:rStyle w:val="Hypertextovprepojenie"/>
          <w:noProof/>
          <w:webHidden/>
        </w:rPr>
        <w:tab/>
      </w:r>
      <w:r w:rsidR="00FE1806">
        <w:rPr>
          <w:rStyle w:val="Hypertextovprepojenie"/>
          <w:noProof/>
          <w:webHidden/>
        </w:rPr>
        <w:t>14</w:t>
      </w:r>
      <w:r>
        <w:rPr>
          <w:rStyle w:val="Hypertextovprepojenie"/>
          <w:noProof/>
          <w:webHidden/>
        </w:rPr>
        <w:tab/>
      </w:r>
      <w:r w:rsidR="001908E9">
        <w:rPr>
          <w:rStyle w:val="Hypertextovprepojenie"/>
          <w:noProof/>
          <w:webHidden/>
        </w:rPr>
        <w:t xml:space="preserve"> </w:t>
      </w:r>
      <w:r>
        <w:rPr>
          <w:rStyle w:val="Hypertextovprepojenie"/>
          <w:noProof/>
          <w:webHidden/>
        </w:rPr>
        <w:t>2.4        NotificationsActivity</w:t>
      </w:r>
      <w:r>
        <w:rPr>
          <w:rStyle w:val="Hypertextovprepojenie"/>
          <w:noProof/>
          <w:webHidden/>
        </w:rPr>
        <w:tab/>
      </w:r>
      <w:r w:rsidR="00FE1806">
        <w:rPr>
          <w:rStyle w:val="Hypertextovprepojenie"/>
          <w:noProof/>
          <w:webHidden/>
        </w:rPr>
        <w:t>15</w:t>
      </w:r>
      <w:r>
        <w:rPr>
          <w:rStyle w:val="Hypertextovprepojenie"/>
          <w:noProof/>
          <w:webHidden/>
        </w:rPr>
        <w:tab/>
        <w:t xml:space="preserve"> 2.5        Bočné navigačné menu</w:t>
      </w:r>
      <w:r>
        <w:rPr>
          <w:rStyle w:val="Hypertextovprepojenie"/>
          <w:noProof/>
          <w:webHidden/>
        </w:rPr>
        <w:tab/>
      </w:r>
      <w:r w:rsidR="00FE1806">
        <w:rPr>
          <w:rStyle w:val="Hypertextovprepojenie"/>
          <w:noProof/>
          <w:webHidden/>
        </w:rPr>
        <w:t>18</w:t>
      </w:r>
      <w:r>
        <w:rPr>
          <w:rStyle w:val="Hypertextovprepojenie"/>
          <w:noProof/>
          <w:webHidden/>
        </w:rPr>
        <w:t xml:space="preserve">           </w:t>
      </w:r>
    </w:p>
    <w:p w:rsidR="00B31A18" w:rsidRDefault="00083E0F" w:rsidP="001908E9">
      <w:pPr>
        <w:pStyle w:val="Obsah1"/>
        <w:rPr>
          <w:rFonts w:asciiTheme="minorHAnsi" w:eastAsiaTheme="minorEastAsia" w:hAnsiTheme="minorHAnsi"/>
          <w:noProof/>
          <w:sz w:val="22"/>
          <w:lang w:eastAsia="sk-SK"/>
        </w:rPr>
      </w:pPr>
      <w:r>
        <w:rPr>
          <w:noProof/>
        </w:rPr>
        <w:fldChar w:fldCharType="end"/>
      </w:r>
      <w:hyperlink w:anchor="_Závery_a_zhrnutie" w:history="1">
        <w:r w:rsidR="00B31A18" w:rsidRPr="005A273E">
          <w:rPr>
            <w:rStyle w:val="Hypertextovprepojenie"/>
            <w:noProof/>
          </w:rPr>
          <w:t>3</w:t>
        </w:r>
        <w:r w:rsidR="00B31A18">
          <w:rPr>
            <w:rFonts w:asciiTheme="minorHAnsi" w:eastAsiaTheme="minorEastAsia" w:hAnsiTheme="minorHAnsi"/>
            <w:noProof/>
            <w:sz w:val="22"/>
            <w:lang w:eastAsia="sk-SK"/>
          </w:rPr>
          <w:tab/>
        </w:r>
        <w:r w:rsidR="00B31A18" w:rsidRPr="005A273E">
          <w:rPr>
            <w:rStyle w:val="Hypertextovprepojenie"/>
            <w:noProof/>
          </w:rPr>
          <w:t>Závery a zhrnutie</w:t>
        </w:r>
        <w:r w:rsidR="00B31A18">
          <w:rPr>
            <w:noProof/>
            <w:webHidden/>
          </w:rPr>
          <w:tab/>
        </w:r>
        <w:r w:rsidR="00FE1806">
          <w:rPr>
            <w:noProof/>
            <w:webHidden/>
          </w:rPr>
          <w:t>20</w:t>
        </w:r>
      </w:hyperlink>
    </w:p>
    <w:p w:rsidR="00B31A18" w:rsidRDefault="00FE0930" w:rsidP="001908E9">
      <w:pPr>
        <w:pStyle w:val="Obsah1"/>
        <w:rPr>
          <w:rFonts w:asciiTheme="minorHAnsi" w:eastAsiaTheme="minorEastAsia" w:hAnsiTheme="minorHAnsi"/>
          <w:noProof/>
          <w:sz w:val="22"/>
          <w:lang w:eastAsia="sk-SK"/>
        </w:rPr>
      </w:pPr>
      <w:hyperlink w:anchor="Resume" w:history="1">
        <w:r w:rsidR="00B31A18" w:rsidRPr="005A273E">
          <w:rPr>
            <w:rStyle w:val="Hypertextovprepojenie"/>
            <w:noProof/>
          </w:rPr>
          <w:t>4</w:t>
        </w:r>
        <w:r w:rsidR="00B31A18">
          <w:rPr>
            <w:rFonts w:asciiTheme="minorHAnsi" w:eastAsiaTheme="minorEastAsia" w:hAnsiTheme="minorHAnsi"/>
            <w:noProof/>
            <w:sz w:val="22"/>
            <w:lang w:eastAsia="sk-SK"/>
          </w:rPr>
          <w:tab/>
        </w:r>
        <w:r w:rsidR="00B31A18" w:rsidRPr="005A273E">
          <w:rPr>
            <w:rStyle w:val="Hypertextovprepojenie"/>
            <w:noProof/>
          </w:rPr>
          <w:t>Resumé</w:t>
        </w:r>
        <w:r w:rsidR="00B31A18">
          <w:rPr>
            <w:noProof/>
            <w:webHidden/>
          </w:rPr>
          <w:tab/>
        </w:r>
        <w:r w:rsidR="00FE1806">
          <w:rPr>
            <w:noProof/>
            <w:webHidden/>
          </w:rPr>
          <w:t>21</w:t>
        </w:r>
      </w:hyperlink>
    </w:p>
    <w:p w:rsidR="00B31A18" w:rsidRDefault="00FE0930" w:rsidP="001908E9">
      <w:pPr>
        <w:pStyle w:val="Obsah1"/>
        <w:rPr>
          <w:rFonts w:asciiTheme="minorHAnsi" w:eastAsiaTheme="minorEastAsia" w:hAnsiTheme="minorHAnsi"/>
          <w:noProof/>
          <w:sz w:val="22"/>
          <w:lang w:eastAsia="sk-SK"/>
        </w:rPr>
      </w:pPr>
      <w:hyperlink w:anchor="_Zoznam_použitej_literatúry" w:history="1">
        <w:r w:rsidR="00B31A18" w:rsidRPr="005A273E">
          <w:rPr>
            <w:rStyle w:val="Hypertextovprepojenie"/>
            <w:noProof/>
          </w:rPr>
          <w:t>5</w:t>
        </w:r>
        <w:r w:rsidR="00B31A18">
          <w:rPr>
            <w:rFonts w:asciiTheme="minorHAnsi" w:eastAsiaTheme="minorEastAsia" w:hAnsiTheme="minorHAnsi"/>
            <w:noProof/>
            <w:sz w:val="22"/>
            <w:lang w:eastAsia="sk-SK"/>
          </w:rPr>
          <w:tab/>
        </w:r>
        <w:r w:rsidR="00B31A18" w:rsidRPr="005A273E">
          <w:rPr>
            <w:rStyle w:val="Hypertextovprepojenie"/>
            <w:noProof/>
          </w:rPr>
          <w:t>Zoznam použitej literatúry</w:t>
        </w:r>
        <w:r w:rsidR="00B31A18">
          <w:rPr>
            <w:noProof/>
            <w:webHidden/>
          </w:rPr>
          <w:tab/>
        </w:r>
        <w:r w:rsidR="00FE1806">
          <w:rPr>
            <w:noProof/>
            <w:webHidden/>
          </w:rPr>
          <w:t>22</w:t>
        </w:r>
      </w:hyperlink>
    </w:p>
    <w:p w:rsidR="005D22E4" w:rsidRPr="0081401B" w:rsidRDefault="0081401B" w:rsidP="00083E0F">
      <w:pPr>
        <w:pStyle w:val="Obsah2"/>
        <w:rPr>
          <w:rStyle w:val="Hypertextovprepojenie"/>
          <w:noProof/>
        </w:rPr>
      </w:pPr>
      <w:r>
        <w:rPr>
          <w:noProof/>
        </w:rPr>
        <w:fldChar w:fldCharType="begin"/>
      </w:r>
      <w:r>
        <w:rPr>
          <w:noProof/>
        </w:rPr>
        <w:instrText xml:space="preserve"> HYPERLINK  \l "_Príklady_bibliografických_odkazov" </w:instrText>
      </w:r>
      <w:r>
        <w:rPr>
          <w:noProof/>
        </w:rPr>
        <w:fldChar w:fldCharType="separate"/>
      </w:r>
      <w:r w:rsidR="00B31A18" w:rsidRPr="0081401B">
        <w:rPr>
          <w:rStyle w:val="Hypertextovprepojenie"/>
          <w:noProof/>
        </w:rPr>
        <w:t>5.1</w:t>
      </w:r>
      <w:r w:rsidR="00B31A18" w:rsidRPr="0081401B">
        <w:rPr>
          <w:rStyle w:val="Hypertextovprepojenie"/>
          <w:rFonts w:asciiTheme="minorHAnsi" w:eastAsiaTheme="minorEastAsia" w:hAnsiTheme="minorHAnsi"/>
          <w:noProof/>
          <w:sz w:val="22"/>
          <w:lang w:eastAsia="sk-SK"/>
        </w:rPr>
        <w:tab/>
      </w:r>
      <w:r w:rsidR="00B31A18" w:rsidRPr="0081401B">
        <w:rPr>
          <w:rStyle w:val="Hypertextovprepojenie"/>
          <w:noProof/>
        </w:rPr>
        <w:t>Príklady bibliografických odkazov</w:t>
      </w:r>
      <w:r w:rsidR="00B31A18" w:rsidRPr="0081401B">
        <w:rPr>
          <w:rStyle w:val="Hypertextovprepojenie"/>
          <w:noProof/>
          <w:webHidden/>
        </w:rPr>
        <w:tab/>
      </w:r>
      <w:r w:rsidR="00FE1806">
        <w:rPr>
          <w:rStyle w:val="Hypertextovprepojenie"/>
          <w:noProof/>
          <w:webHidden/>
        </w:rPr>
        <w:t>22</w:t>
      </w:r>
    </w:p>
    <w:p w:rsidR="00B31A18" w:rsidRDefault="0081401B" w:rsidP="00083E0F">
      <w:pPr>
        <w:pStyle w:val="Obsah3"/>
        <w:tabs>
          <w:tab w:val="left" w:pos="1320"/>
          <w:tab w:val="right" w:leader="dot" w:pos="9060"/>
        </w:tabs>
        <w:spacing w:line="480" w:lineRule="auto"/>
        <w:rPr>
          <w:rFonts w:asciiTheme="minorHAnsi" w:eastAsiaTheme="minorEastAsia" w:hAnsiTheme="minorHAnsi"/>
          <w:noProof/>
          <w:sz w:val="22"/>
          <w:lang w:eastAsia="sk-SK"/>
        </w:rPr>
      </w:pPr>
      <w:r>
        <w:rPr>
          <w:noProof/>
        </w:rPr>
        <w:fldChar w:fldCharType="end"/>
      </w:r>
      <w:hyperlink w:anchor="stranka" w:history="1">
        <w:r w:rsidR="00AC049B">
          <w:rPr>
            <w:rStyle w:val="Hypertextovprepojenie"/>
            <w:noProof/>
          </w:rPr>
          <w:t>5.1.1</w:t>
        </w:r>
        <w:r w:rsidR="00B31A18">
          <w:rPr>
            <w:rFonts w:asciiTheme="minorHAnsi" w:eastAsiaTheme="minorEastAsia" w:hAnsiTheme="minorHAnsi"/>
            <w:noProof/>
            <w:sz w:val="22"/>
            <w:lang w:eastAsia="sk-SK"/>
          </w:rPr>
          <w:tab/>
        </w:r>
        <w:r w:rsidR="00B31A18" w:rsidRPr="005A273E">
          <w:rPr>
            <w:rStyle w:val="Hypertextovprepojenie"/>
            <w:noProof/>
          </w:rPr>
          <w:t>Elektronické monografie, www stránky, databázy, programy:</w:t>
        </w:r>
        <w:r w:rsidR="00B31A18">
          <w:rPr>
            <w:noProof/>
            <w:webHidden/>
          </w:rPr>
          <w:tab/>
        </w:r>
        <w:r w:rsidR="00FE1806">
          <w:rPr>
            <w:noProof/>
            <w:webHidden/>
          </w:rPr>
          <w:t>22</w:t>
        </w:r>
      </w:hyperlink>
    </w:p>
    <w:p w:rsidR="00B31A18" w:rsidRDefault="00FE0930" w:rsidP="001908E9">
      <w:pPr>
        <w:pStyle w:val="Obsah1"/>
        <w:rPr>
          <w:rFonts w:asciiTheme="minorHAnsi" w:eastAsiaTheme="minorEastAsia" w:hAnsiTheme="minorHAnsi"/>
          <w:noProof/>
          <w:sz w:val="22"/>
          <w:lang w:eastAsia="sk-SK"/>
        </w:rPr>
      </w:pPr>
      <w:hyperlink w:anchor="_Prílohy" w:history="1">
        <w:r w:rsidR="00B31A18" w:rsidRPr="005A273E">
          <w:rPr>
            <w:rStyle w:val="Hypertextovprepojenie"/>
            <w:noProof/>
          </w:rPr>
          <w:t>6</w:t>
        </w:r>
        <w:r w:rsidR="00B31A18">
          <w:rPr>
            <w:rFonts w:asciiTheme="minorHAnsi" w:eastAsiaTheme="minorEastAsia" w:hAnsiTheme="minorHAnsi"/>
            <w:noProof/>
            <w:sz w:val="22"/>
            <w:lang w:eastAsia="sk-SK"/>
          </w:rPr>
          <w:tab/>
        </w:r>
        <w:r w:rsidR="00B31A18" w:rsidRPr="005A273E">
          <w:rPr>
            <w:rStyle w:val="Hypertextovprepojenie"/>
            <w:noProof/>
          </w:rPr>
          <w:t>Prílohy</w:t>
        </w:r>
        <w:r w:rsidR="00B31A18">
          <w:rPr>
            <w:noProof/>
            <w:webHidden/>
          </w:rPr>
          <w:tab/>
        </w:r>
        <w:r w:rsidR="00304AD4">
          <w:rPr>
            <w:noProof/>
            <w:webHidden/>
          </w:rPr>
          <w:t>I</w:t>
        </w:r>
      </w:hyperlink>
    </w:p>
    <w:p w:rsidR="00B31A18" w:rsidRPr="00304AD4" w:rsidRDefault="00304AD4" w:rsidP="00083E0F">
      <w:pPr>
        <w:pStyle w:val="Obsah2"/>
        <w:rPr>
          <w:rStyle w:val="Hypertextovprepojenie"/>
          <w:rFonts w:asciiTheme="minorHAnsi" w:eastAsiaTheme="minorEastAsia" w:hAnsiTheme="minorHAnsi"/>
          <w:noProof/>
          <w:sz w:val="22"/>
          <w:lang w:eastAsia="sk-SK"/>
        </w:rPr>
      </w:pPr>
      <w:r>
        <w:rPr>
          <w:noProof/>
        </w:rPr>
        <w:fldChar w:fldCharType="begin"/>
      </w:r>
      <w:r>
        <w:rPr>
          <w:noProof/>
        </w:rPr>
        <w:instrText xml:space="preserve"> HYPERLINK  \l "PrilohaA" </w:instrText>
      </w:r>
      <w:r>
        <w:rPr>
          <w:noProof/>
        </w:rPr>
        <w:fldChar w:fldCharType="separate"/>
      </w:r>
      <w:r w:rsidR="00B31A18" w:rsidRPr="00304AD4">
        <w:rPr>
          <w:rStyle w:val="Hypertextovprepojenie"/>
          <w:noProof/>
        </w:rPr>
        <w:t>Príloha A – Databázové diagramy</w:t>
      </w:r>
      <w:r w:rsidR="00B31A18" w:rsidRPr="00304AD4">
        <w:rPr>
          <w:rStyle w:val="Hypertextovprepojenie"/>
          <w:noProof/>
          <w:webHidden/>
        </w:rPr>
        <w:tab/>
      </w:r>
      <w:r>
        <w:rPr>
          <w:rStyle w:val="Hypertextovprepojenie"/>
          <w:noProof/>
          <w:webHidden/>
        </w:rPr>
        <w:t>I</w:t>
      </w:r>
    </w:p>
    <w:p w:rsidR="00B31A18" w:rsidRPr="00304AD4" w:rsidRDefault="00304AD4" w:rsidP="00083E0F">
      <w:pPr>
        <w:pStyle w:val="Obsah3"/>
        <w:tabs>
          <w:tab w:val="right" w:leader="dot" w:pos="9060"/>
        </w:tabs>
        <w:spacing w:line="480" w:lineRule="auto"/>
        <w:rPr>
          <w:rStyle w:val="Hypertextovprepojenie"/>
          <w:rFonts w:asciiTheme="minorHAnsi" w:eastAsiaTheme="minorEastAsia" w:hAnsiTheme="minorHAnsi"/>
          <w:noProof/>
          <w:sz w:val="22"/>
          <w:lang w:eastAsia="sk-SK"/>
        </w:rPr>
      </w:pPr>
      <w:r>
        <w:rPr>
          <w:noProof/>
        </w:rPr>
        <w:lastRenderedPageBreak/>
        <w:fldChar w:fldCharType="end"/>
      </w:r>
      <w:r>
        <w:rPr>
          <w:noProof/>
        </w:rPr>
        <w:fldChar w:fldCharType="begin"/>
      </w:r>
      <w:r>
        <w:rPr>
          <w:noProof/>
        </w:rPr>
        <w:instrText>HYPERLINK  \l "usersERD"</w:instrText>
      </w:r>
      <w:r>
        <w:rPr>
          <w:noProof/>
        </w:rPr>
        <w:fldChar w:fldCharType="separate"/>
      </w:r>
      <w:bookmarkStart w:id="1" w:name="pouzivateliaERD"/>
      <w:r w:rsidR="00B31A18" w:rsidRPr="00304AD4">
        <w:rPr>
          <w:rStyle w:val="Hypertextovprepojenie"/>
          <w:noProof/>
        </w:rPr>
        <w:t xml:space="preserve">Príloha A.1 – Entitno-relačný diagram </w:t>
      </w:r>
      <w:bookmarkEnd w:id="1"/>
      <w:r w:rsidR="005E54A1">
        <w:rPr>
          <w:rStyle w:val="Hypertextovprepojenie"/>
          <w:noProof/>
        </w:rPr>
        <w:t>medzi autom a použivateľom</w:t>
      </w:r>
      <w:r w:rsidR="00B31A18" w:rsidRPr="00304AD4">
        <w:rPr>
          <w:rStyle w:val="Hypertextovprepojenie"/>
          <w:noProof/>
          <w:webHidden/>
        </w:rPr>
        <w:tab/>
      </w:r>
      <w:r>
        <w:rPr>
          <w:rStyle w:val="Hypertextovprepojenie"/>
          <w:noProof/>
          <w:webHidden/>
        </w:rPr>
        <w:t>I</w:t>
      </w:r>
    </w:p>
    <w:p w:rsidR="00B31A18" w:rsidRPr="00304AD4" w:rsidRDefault="00304AD4" w:rsidP="00083E0F">
      <w:pPr>
        <w:pStyle w:val="Obsah3"/>
        <w:tabs>
          <w:tab w:val="right" w:leader="dot" w:pos="9060"/>
        </w:tabs>
        <w:spacing w:line="480" w:lineRule="auto"/>
        <w:rPr>
          <w:rStyle w:val="Hypertextovprepojenie"/>
          <w:rFonts w:asciiTheme="minorHAnsi" w:eastAsiaTheme="minorEastAsia" w:hAnsiTheme="minorHAnsi"/>
          <w:noProof/>
          <w:sz w:val="22"/>
          <w:lang w:eastAsia="sk-SK"/>
        </w:rPr>
      </w:pPr>
      <w:r>
        <w:rPr>
          <w:noProof/>
        </w:rPr>
        <w:fldChar w:fldCharType="end"/>
      </w:r>
      <w:r>
        <w:rPr>
          <w:noProof/>
        </w:rPr>
        <w:fldChar w:fldCharType="begin"/>
      </w:r>
      <w:r>
        <w:rPr>
          <w:noProof/>
        </w:rPr>
        <w:instrText xml:space="preserve"> HYPERLINK  \l "CelaERD" </w:instrText>
      </w:r>
      <w:r>
        <w:rPr>
          <w:noProof/>
        </w:rPr>
        <w:fldChar w:fldCharType="separate"/>
      </w:r>
      <w:r w:rsidR="00B31A18" w:rsidRPr="00304AD4">
        <w:rPr>
          <w:rStyle w:val="Hypertextovprepojenie"/>
          <w:noProof/>
        </w:rPr>
        <w:t xml:space="preserve">Príloha A.2 – Entitno-relačný diagram </w:t>
      </w:r>
      <w:r w:rsidRPr="00304AD4">
        <w:rPr>
          <w:rStyle w:val="Hypertextovprepojenie"/>
          <w:noProof/>
        </w:rPr>
        <w:t>celej databázy</w:t>
      </w:r>
      <w:r w:rsidR="00B31A18" w:rsidRPr="00304AD4">
        <w:rPr>
          <w:rStyle w:val="Hypertextovprepojenie"/>
          <w:noProof/>
          <w:webHidden/>
        </w:rPr>
        <w:tab/>
      </w:r>
      <w:r>
        <w:rPr>
          <w:rStyle w:val="Hypertextovprepojenie"/>
          <w:noProof/>
          <w:webHidden/>
        </w:rPr>
        <w:t>I</w:t>
      </w:r>
    </w:p>
    <w:p w:rsidR="00B31A18" w:rsidRPr="006112AB" w:rsidRDefault="00304AD4" w:rsidP="00083E0F">
      <w:pPr>
        <w:pStyle w:val="Obsah2"/>
        <w:rPr>
          <w:rStyle w:val="Hypertextovprepojenie"/>
          <w:rFonts w:asciiTheme="minorHAnsi" w:eastAsiaTheme="minorEastAsia" w:hAnsiTheme="minorHAnsi"/>
          <w:noProof/>
          <w:sz w:val="22"/>
          <w:lang w:eastAsia="sk-SK"/>
        </w:rPr>
      </w:pPr>
      <w:r>
        <w:rPr>
          <w:noProof/>
        </w:rPr>
        <w:fldChar w:fldCharType="end"/>
      </w:r>
      <w:r w:rsidR="006112AB">
        <w:rPr>
          <w:noProof/>
        </w:rPr>
        <w:fldChar w:fldCharType="begin"/>
      </w:r>
      <w:r w:rsidR="006112AB">
        <w:rPr>
          <w:noProof/>
        </w:rPr>
        <w:instrText xml:space="preserve"> HYPERLINK  \l "prilohaB" </w:instrText>
      </w:r>
      <w:r w:rsidR="006112AB">
        <w:rPr>
          <w:noProof/>
        </w:rPr>
        <w:fldChar w:fldCharType="separate"/>
      </w:r>
      <w:r w:rsidR="006112AB" w:rsidRPr="006112AB">
        <w:rPr>
          <w:rStyle w:val="Hypertextovprepojenie"/>
          <w:noProof/>
        </w:rPr>
        <w:t>Príloha B – Zadávanie záznamov</w:t>
      </w:r>
      <w:r w:rsidR="00B31A18" w:rsidRPr="006112AB">
        <w:rPr>
          <w:rStyle w:val="Hypertextovprepojenie"/>
          <w:noProof/>
          <w:webHidden/>
        </w:rPr>
        <w:tab/>
      </w:r>
      <w:r w:rsidR="006112AB" w:rsidRPr="006112AB">
        <w:rPr>
          <w:rStyle w:val="Hypertextovprepojenie"/>
          <w:noProof/>
          <w:webHidden/>
        </w:rPr>
        <w:t>II</w:t>
      </w:r>
    </w:p>
    <w:p w:rsidR="00B31A18" w:rsidRPr="006112AB" w:rsidRDefault="006112AB" w:rsidP="00083E0F">
      <w:pPr>
        <w:pStyle w:val="Obsah3"/>
        <w:tabs>
          <w:tab w:val="right" w:leader="dot" w:pos="9060"/>
        </w:tabs>
        <w:spacing w:line="480" w:lineRule="auto"/>
        <w:rPr>
          <w:rStyle w:val="Hypertextovprepojenie"/>
          <w:rFonts w:asciiTheme="minorHAnsi" w:eastAsiaTheme="minorEastAsia" w:hAnsiTheme="minorHAnsi"/>
          <w:noProof/>
          <w:sz w:val="22"/>
          <w:lang w:eastAsia="sk-SK"/>
        </w:rPr>
      </w:pPr>
      <w:r>
        <w:rPr>
          <w:noProof/>
        </w:rPr>
        <w:fldChar w:fldCharType="end"/>
      </w:r>
      <w:r>
        <w:rPr>
          <w:noProof/>
        </w:rPr>
        <w:fldChar w:fldCharType="begin"/>
      </w:r>
      <w:r>
        <w:rPr>
          <w:noProof/>
        </w:rPr>
        <w:instrText xml:space="preserve"> HYPERLINK  \l "tankovanie" </w:instrText>
      </w:r>
      <w:r>
        <w:rPr>
          <w:noProof/>
        </w:rPr>
        <w:fldChar w:fldCharType="separate"/>
      </w:r>
      <w:r w:rsidR="00B31A18" w:rsidRPr="006112AB">
        <w:rPr>
          <w:rStyle w:val="Hypertextovprepojenie"/>
          <w:noProof/>
        </w:rPr>
        <w:t xml:space="preserve">Príloha B.1 – </w:t>
      </w:r>
      <w:r w:rsidRPr="006112AB">
        <w:rPr>
          <w:rStyle w:val="Hypertextovprepojenie"/>
          <w:noProof/>
        </w:rPr>
        <w:t>Záznam pre tankovanie</w:t>
      </w:r>
      <w:r w:rsidR="00B31A18" w:rsidRPr="006112AB">
        <w:rPr>
          <w:rStyle w:val="Hypertextovprepojenie"/>
          <w:noProof/>
          <w:webHidden/>
        </w:rPr>
        <w:tab/>
      </w:r>
      <w:r w:rsidRPr="006112AB">
        <w:rPr>
          <w:rStyle w:val="Hypertextovprepojenie"/>
          <w:noProof/>
          <w:webHidden/>
        </w:rPr>
        <w:t>II</w:t>
      </w:r>
    </w:p>
    <w:p w:rsidR="00B31A18" w:rsidRPr="006112AB" w:rsidRDefault="006112AB" w:rsidP="00083E0F">
      <w:pPr>
        <w:pStyle w:val="Obsah3"/>
        <w:tabs>
          <w:tab w:val="right" w:leader="dot" w:pos="9060"/>
        </w:tabs>
        <w:spacing w:line="480" w:lineRule="auto"/>
        <w:rPr>
          <w:rStyle w:val="Hypertextovprepojenie"/>
          <w:noProof/>
        </w:rPr>
      </w:pPr>
      <w:r>
        <w:rPr>
          <w:noProof/>
        </w:rPr>
        <w:fldChar w:fldCharType="end"/>
      </w:r>
      <w:r>
        <w:rPr>
          <w:noProof/>
        </w:rPr>
        <w:fldChar w:fldCharType="begin"/>
      </w:r>
      <w:r>
        <w:rPr>
          <w:noProof/>
        </w:rPr>
        <w:instrText xml:space="preserve"> HYPERLINK  \l "vydavok" </w:instrText>
      </w:r>
      <w:r>
        <w:rPr>
          <w:noProof/>
        </w:rPr>
        <w:fldChar w:fldCharType="separate"/>
      </w:r>
      <w:r w:rsidR="00B31A18" w:rsidRPr="006112AB">
        <w:rPr>
          <w:rStyle w:val="Hypertextovprepojenie"/>
          <w:noProof/>
        </w:rPr>
        <w:t xml:space="preserve">Príloha B.2 – </w:t>
      </w:r>
      <w:r w:rsidRPr="006112AB">
        <w:rPr>
          <w:rStyle w:val="Hypertextovprepojenie"/>
          <w:noProof/>
        </w:rPr>
        <w:t>Záznam pre výdavok</w:t>
      </w:r>
      <w:r w:rsidR="00B31A18" w:rsidRPr="006112AB">
        <w:rPr>
          <w:rStyle w:val="Hypertextovprepojenie"/>
          <w:noProof/>
          <w:webHidden/>
        </w:rPr>
        <w:tab/>
      </w:r>
      <w:r w:rsidRPr="006112AB">
        <w:rPr>
          <w:rStyle w:val="Hypertextovprepojenie"/>
          <w:noProof/>
          <w:webHidden/>
        </w:rPr>
        <w:t>III</w:t>
      </w:r>
    </w:p>
    <w:p w:rsidR="006112AB" w:rsidRPr="006112AB" w:rsidRDefault="006112AB" w:rsidP="006112AB">
      <w:pPr>
        <w:pStyle w:val="Obsah3"/>
        <w:tabs>
          <w:tab w:val="right" w:leader="dot" w:pos="9060"/>
        </w:tabs>
        <w:spacing w:line="480" w:lineRule="auto"/>
        <w:rPr>
          <w:rStyle w:val="Hypertextovprepojenie"/>
          <w:noProof/>
        </w:rPr>
      </w:pPr>
      <w:r>
        <w:rPr>
          <w:noProof/>
        </w:rPr>
        <w:fldChar w:fldCharType="end"/>
      </w:r>
      <w:r>
        <w:rPr>
          <w:noProof/>
        </w:rPr>
        <w:fldChar w:fldCharType="begin"/>
      </w:r>
      <w:r>
        <w:rPr>
          <w:noProof/>
        </w:rPr>
        <w:instrText xml:space="preserve"> HYPERLINK  \l "servis" </w:instrText>
      </w:r>
      <w:r>
        <w:rPr>
          <w:noProof/>
        </w:rPr>
        <w:fldChar w:fldCharType="separate"/>
      </w:r>
      <w:r w:rsidRPr="006112AB">
        <w:rPr>
          <w:rStyle w:val="Hypertextovprepojenie"/>
          <w:noProof/>
        </w:rPr>
        <w:t>Príloha B.3 – Záznam pre servis</w:t>
      </w:r>
      <w:r w:rsidRPr="006112AB">
        <w:rPr>
          <w:rStyle w:val="Hypertextovprepojenie"/>
          <w:noProof/>
          <w:webHidden/>
        </w:rPr>
        <w:tab/>
        <w:t>IV</w:t>
      </w:r>
    </w:p>
    <w:p w:rsidR="006112AB" w:rsidRPr="006112AB" w:rsidRDefault="006112AB" w:rsidP="006112AB">
      <w:pPr>
        <w:pStyle w:val="Obsah3"/>
        <w:tabs>
          <w:tab w:val="right" w:leader="dot" w:pos="9060"/>
        </w:tabs>
        <w:spacing w:line="480" w:lineRule="auto"/>
        <w:rPr>
          <w:rStyle w:val="Hypertextovprepojenie"/>
          <w:noProof/>
        </w:rPr>
      </w:pPr>
      <w:r>
        <w:rPr>
          <w:noProof/>
        </w:rPr>
        <w:fldChar w:fldCharType="end"/>
      </w:r>
      <w:r>
        <w:rPr>
          <w:noProof/>
        </w:rPr>
        <w:fldChar w:fldCharType="begin"/>
      </w:r>
      <w:r>
        <w:rPr>
          <w:noProof/>
        </w:rPr>
        <w:instrText xml:space="preserve"> HYPERLINK  \l "kilometer" </w:instrText>
      </w:r>
      <w:r>
        <w:rPr>
          <w:noProof/>
        </w:rPr>
        <w:fldChar w:fldCharType="separate"/>
      </w:r>
      <w:r w:rsidRPr="006112AB">
        <w:rPr>
          <w:rStyle w:val="Hypertextovprepojenie"/>
          <w:noProof/>
        </w:rPr>
        <w:t>Príloha B.4 – Záznam pre prejdené kilometre</w:t>
      </w:r>
      <w:r w:rsidRPr="006112AB">
        <w:rPr>
          <w:rStyle w:val="Hypertextovprepojenie"/>
          <w:noProof/>
          <w:webHidden/>
        </w:rPr>
        <w:tab/>
        <w:t>V</w:t>
      </w:r>
    </w:p>
    <w:p w:rsidR="006112AB" w:rsidRPr="006112AB" w:rsidRDefault="006112AB" w:rsidP="006112AB">
      <w:r>
        <w:rPr>
          <w:noProof/>
        </w:rPr>
        <w:fldChar w:fldCharType="end"/>
      </w:r>
    </w:p>
    <w:p w:rsidR="006112AB" w:rsidRPr="006112AB" w:rsidRDefault="006112AB" w:rsidP="006112AB"/>
    <w:p w:rsidR="006112AB" w:rsidRPr="006112AB" w:rsidRDefault="006112AB" w:rsidP="006112AB"/>
    <w:p w:rsidR="00756565" w:rsidRDefault="00CE344E" w:rsidP="00083E0F">
      <w:pPr>
        <w:spacing w:line="480" w:lineRule="auto"/>
        <w:sectPr w:rsidR="00756565" w:rsidSect="00F26683">
          <w:headerReference w:type="default" r:id="rId13"/>
          <w:footerReference w:type="default" r:id="rId14"/>
          <w:pgSz w:w="11906" w:h="16838"/>
          <w:pgMar w:top="1418" w:right="1418" w:bottom="851" w:left="1418" w:header="709" w:footer="709" w:gutter="0"/>
          <w:cols w:space="708"/>
          <w:docGrid w:linePitch="360"/>
        </w:sectPr>
      </w:pPr>
      <w:r>
        <w:fldChar w:fldCharType="end"/>
      </w:r>
    </w:p>
    <w:p w:rsidR="006E1848" w:rsidRDefault="00756565" w:rsidP="006E1848">
      <w:pPr>
        <w:pStyle w:val="Nadpis1"/>
      </w:pPr>
      <w:bookmarkStart w:id="2" w:name="_Úvod"/>
      <w:bookmarkEnd w:id="2"/>
      <w:r>
        <w:lastRenderedPageBreak/>
        <w:t>Úvod</w:t>
      </w:r>
    </w:p>
    <w:p w:rsidR="00BE1FA9" w:rsidRPr="00BE1FA9" w:rsidRDefault="00A6376D" w:rsidP="00BE1FA9">
      <w:pPr>
        <w:pStyle w:val="Titulok-rokvytvorenia"/>
        <w:jc w:val="both"/>
        <w:rPr>
          <w:rFonts w:ascii="Times New Roman" w:hAnsi="Times New Roman" w:cs="Times New Roman"/>
          <w:b w:val="0"/>
          <w:caps w:val="0"/>
          <w:spacing w:val="0"/>
          <w:sz w:val="24"/>
          <w:szCs w:val="24"/>
        </w:rPr>
      </w:pPr>
      <w:r w:rsidRPr="00BE1FA9">
        <w:rPr>
          <w:rFonts w:ascii="Times New Roman" w:hAnsi="Times New Roman" w:cs="Times New Roman"/>
          <w:b w:val="0"/>
          <w:caps w:val="0"/>
          <w:spacing w:val="0"/>
          <w:sz w:val="24"/>
          <w:szCs w:val="24"/>
        </w:rPr>
        <w:t xml:space="preserve">Na začiatku nášho projektu sme nadobudli inšpiráciu počas letných prázdnin. Počas cesty autom domov z brigády, sme si všimli, že človek  </w:t>
      </w:r>
      <w:r w:rsidR="00031726">
        <w:rPr>
          <w:rFonts w:ascii="Times New Roman" w:hAnsi="Times New Roman" w:cs="Times New Roman"/>
          <w:b w:val="0"/>
          <w:caps w:val="0"/>
          <w:spacing w:val="0"/>
          <w:sz w:val="24"/>
          <w:szCs w:val="24"/>
        </w:rPr>
        <w:t>najazdí</w:t>
      </w:r>
      <w:r w:rsidRPr="00BE1FA9">
        <w:rPr>
          <w:rFonts w:ascii="Times New Roman" w:hAnsi="Times New Roman" w:cs="Times New Roman"/>
          <w:b w:val="0"/>
          <w:caps w:val="0"/>
          <w:spacing w:val="0"/>
          <w:sz w:val="24"/>
          <w:szCs w:val="24"/>
        </w:rPr>
        <w:t xml:space="preserve"> veľa kilometrov pri cestovaní do a z práce autom. Táto myšlienka nás viedla vytvoriť mobilnú aplikáciu, ktorá by nám umožnila zapisovať si kilometre, výdavky na pohonné hmoty ale taktiež nastaviť si upozornenia na prípadné servisy alebo kontroly o našich autách.</w:t>
      </w:r>
    </w:p>
    <w:p w:rsidR="00BE1FA9" w:rsidRPr="00BE1FA9" w:rsidRDefault="00A6376D" w:rsidP="00BE1FA9">
      <w:pPr>
        <w:pStyle w:val="Titulok-rokvytvorenia"/>
        <w:jc w:val="both"/>
        <w:rPr>
          <w:rFonts w:ascii="Times New Roman" w:hAnsi="Times New Roman" w:cs="Times New Roman"/>
          <w:b w:val="0"/>
          <w:caps w:val="0"/>
          <w:spacing w:val="0"/>
          <w:sz w:val="24"/>
          <w:szCs w:val="24"/>
        </w:rPr>
      </w:pPr>
      <w:r w:rsidRPr="00BE1FA9">
        <w:rPr>
          <w:rFonts w:ascii="Times New Roman" w:hAnsi="Times New Roman" w:cs="Times New Roman"/>
          <w:b w:val="0"/>
          <w:caps w:val="0"/>
          <w:spacing w:val="0"/>
          <w:sz w:val="24"/>
          <w:szCs w:val="24"/>
        </w:rPr>
        <w:t xml:space="preserve">Náš projekt pozostáva z dvoch častí. Aplikácia pre mobilné zariadenia a lokálna databáza pre prihlasovanie používateľa a pre uschovanie zapisovaných dát. Rozhodli sme sa vyvinúť našu aplikáciu pre mobilné zariadenia s operačným systémom Android, pretože sme si uvedomili, že veľká časť ľudí používa práve tieto zariadenia. Aplikácia bola naprogramovaná v programovacom jazyku Java vo vývojom prostredí Android </w:t>
      </w:r>
      <w:proofErr w:type="spellStart"/>
      <w:r w:rsidRPr="00BE1FA9">
        <w:rPr>
          <w:rFonts w:ascii="Times New Roman" w:hAnsi="Times New Roman" w:cs="Times New Roman"/>
          <w:b w:val="0"/>
          <w:caps w:val="0"/>
          <w:spacing w:val="0"/>
          <w:sz w:val="24"/>
          <w:szCs w:val="24"/>
        </w:rPr>
        <w:t>Studio</w:t>
      </w:r>
      <w:proofErr w:type="spellEnd"/>
      <w:r w:rsidRPr="00BE1FA9">
        <w:rPr>
          <w:rFonts w:ascii="Times New Roman" w:hAnsi="Times New Roman" w:cs="Times New Roman"/>
          <w:b w:val="0"/>
          <w:caps w:val="0"/>
          <w:spacing w:val="0"/>
          <w:sz w:val="24"/>
          <w:szCs w:val="24"/>
        </w:rPr>
        <w:t xml:space="preserve">. Android </w:t>
      </w:r>
      <w:proofErr w:type="spellStart"/>
      <w:r w:rsidRPr="00BE1FA9">
        <w:rPr>
          <w:rFonts w:ascii="Times New Roman" w:hAnsi="Times New Roman" w:cs="Times New Roman"/>
          <w:b w:val="0"/>
          <w:caps w:val="0"/>
          <w:spacing w:val="0"/>
          <w:sz w:val="24"/>
          <w:szCs w:val="24"/>
        </w:rPr>
        <w:t>Studio</w:t>
      </w:r>
      <w:proofErr w:type="spellEnd"/>
      <w:r w:rsidRPr="00BE1FA9">
        <w:rPr>
          <w:rFonts w:ascii="Times New Roman" w:hAnsi="Times New Roman" w:cs="Times New Roman"/>
          <w:b w:val="0"/>
          <w:caps w:val="0"/>
          <w:spacing w:val="0"/>
          <w:sz w:val="24"/>
          <w:szCs w:val="24"/>
        </w:rPr>
        <w:t xml:space="preserve"> ponúka plnú podporu pre jazyk Java, čo bola hlavnou motiváciou pri výbere prostredia. Počas vývoja našej aplikácie sme sa zamerali aj na vytvorenie a správu lokálnej databázy, ktorá zohráva kľúčovú rolu pri ukladaní a spracovaní dát od používateľov. Pre túto úlohu sme sa rozhodli použiť </w:t>
      </w:r>
      <w:proofErr w:type="spellStart"/>
      <w:r w:rsidRPr="00BE1FA9">
        <w:rPr>
          <w:rFonts w:ascii="Times New Roman" w:hAnsi="Times New Roman" w:cs="Times New Roman"/>
          <w:b w:val="0"/>
          <w:caps w:val="0"/>
          <w:spacing w:val="0"/>
          <w:sz w:val="24"/>
          <w:szCs w:val="24"/>
        </w:rPr>
        <w:t>SQLite</w:t>
      </w:r>
      <w:proofErr w:type="spellEnd"/>
      <w:r w:rsidRPr="00BE1FA9">
        <w:rPr>
          <w:rFonts w:ascii="Times New Roman" w:hAnsi="Times New Roman" w:cs="Times New Roman"/>
          <w:b w:val="0"/>
          <w:caps w:val="0"/>
          <w:spacing w:val="0"/>
          <w:sz w:val="24"/>
          <w:szCs w:val="24"/>
        </w:rPr>
        <w:t>, ktorý je ľahký a jednoduchý relačný databázový systém vhodný pre mobilné aplikácie.</w:t>
      </w:r>
    </w:p>
    <w:p w:rsidR="00BE1FA9" w:rsidRPr="00BE1FA9" w:rsidRDefault="00A6376D" w:rsidP="00BE1FA9">
      <w:pPr>
        <w:pStyle w:val="Titulok-rokvytvorenia"/>
        <w:jc w:val="both"/>
        <w:rPr>
          <w:rFonts w:ascii="Times New Roman" w:hAnsi="Times New Roman" w:cs="Times New Roman"/>
          <w:b w:val="0"/>
          <w:caps w:val="0"/>
          <w:spacing w:val="0"/>
          <w:sz w:val="24"/>
          <w:szCs w:val="24"/>
        </w:rPr>
      </w:pPr>
      <w:r w:rsidRPr="00BE1FA9">
        <w:rPr>
          <w:rFonts w:ascii="Times New Roman" w:hAnsi="Times New Roman" w:cs="Times New Roman"/>
          <w:b w:val="0"/>
          <w:caps w:val="0"/>
          <w:spacing w:val="0"/>
          <w:sz w:val="24"/>
          <w:szCs w:val="24"/>
        </w:rPr>
        <w:t xml:space="preserve">Na začiatku sme riešili meno a logo našej aplikácie a taktiež dizajn a farebnú schému aplikácie. Pri vytváraní dizajnu sme využili jazyk XML, čo je štandardný jazyk pri vytváraní užívateľského rozhrania v  Android. Pri vytváraní loga sme použili internetovú stránku </w:t>
      </w:r>
      <w:proofErr w:type="spellStart"/>
      <w:r w:rsidRPr="00BE1FA9">
        <w:rPr>
          <w:rFonts w:ascii="Times New Roman" w:hAnsi="Times New Roman" w:cs="Times New Roman"/>
          <w:b w:val="0"/>
          <w:caps w:val="0"/>
          <w:spacing w:val="0"/>
          <w:sz w:val="24"/>
          <w:szCs w:val="24"/>
        </w:rPr>
        <w:t>Canva</w:t>
      </w:r>
      <w:proofErr w:type="spellEnd"/>
      <w:r w:rsidRPr="00BE1FA9">
        <w:rPr>
          <w:rFonts w:ascii="Times New Roman" w:hAnsi="Times New Roman" w:cs="Times New Roman"/>
          <w:b w:val="0"/>
          <w:caps w:val="0"/>
          <w:spacing w:val="0"/>
          <w:sz w:val="24"/>
          <w:szCs w:val="24"/>
        </w:rPr>
        <w:t xml:space="preserve"> a taktiež inšpiráciu od ostatných aplikácií, ktoré majú rovnaký zámer ako naša. Potom sme sa presunuli k vytvoreniu databázy a pripojeniu aplikácie na databázu. Pri tomto bode sme narazili na drobné problémy pri</w:t>
      </w:r>
      <w:r w:rsidR="00ED4A97">
        <w:rPr>
          <w:rFonts w:ascii="Times New Roman" w:hAnsi="Times New Roman" w:cs="Times New Roman"/>
          <w:b w:val="0"/>
          <w:caps w:val="0"/>
          <w:spacing w:val="0"/>
          <w:sz w:val="24"/>
          <w:szCs w:val="24"/>
        </w:rPr>
        <w:t xml:space="preserve"> aktualizácií databázy</w:t>
      </w:r>
      <w:r w:rsidRPr="00BE1FA9">
        <w:rPr>
          <w:rFonts w:ascii="Times New Roman" w:hAnsi="Times New Roman" w:cs="Times New Roman"/>
          <w:b w:val="0"/>
          <w:caps w:val="0"/>
          <w:spacing w:val="0"/>
          <w:sz w:val="24"/>
          <w:szCs w:val="24"/>
        </w:rPr>
        <w:t>, všetko sa však podarilo vyriešiť a mohli sme pokračovať ku funkcionalite aplikácie. Ako posledný krok sme napísali dokumentáciu a vytvorili prezentáciu.</w:t>
      </w:r>
    </w:p>
    <w:p w:rsidR="00895D52" w:rsidRPr="00BE1FA9" w:rsidRDefault="00A6376D" w:rsidP="00BE1FA9">
      <w:pPr>
        <w:pStyle w:val="Titulok-rokvytvorenia"/>
        <w:jc w:val="both"/>
        <w:rPr>
          <w:rFonts w:ascii="Times New Roman" w:hAnsi="Times New Roman" w:cs="Times New Roman"/>
          <w:b w:val="0"/>
          <w:caps w:val="0"/>
          <w:spacing w:val="0"/>
          <w:sz w:val="24"/>
          <w:szCs w:val="24"/>
        </w:rPr>
      </w:pPr>
      <w:r w:rsidRPr="00BE1FA9">
        <w:rPr>
          <w:rFonts w:ascii="Times New Roman" w:hAnsi="Times New Roman" w:cs="Times New Roman"/>
          <w:b w:val="0"/>
          <w:caps w:val="0"/>
          <w:spacing w:val="0"/>
          <w:sz w:val="24"/>
          <w:szCs w:val="24"/>
        </w:rPr>
        <w:t xml:space="preserve">Chceli by sme sa poďakovať pánovi inžinierovi a triednemu, Miroslavovi </w:t>
      </w:r>
      <w:proofErr w:type="spellStart"/>
      <w:r w:rsidRPr="00BE1FA9">
        <w:rPr>
          <w:rFonts w:ascii="Times New Roman" w:hAnsi="Times New Roman" w:cs="Times New Roman"/>
          <w:b w:val="0"/>
          <w:caps w:val="0"/>
          <w:spacing w:val="0"/>
          <w:sz w:val="24"/>
          <w:szCs w:val="24"/>
        </w:rPr>
        <w:t>Barutiakovi</w:t>
      </w:r>
      <w:proofErr w:type="spellEnd"/>
      <w:r w:rsidRPr="00BE1FA9">
        <w:rPr>
          <w:rFonts w:ascii="Times New Roman" w:hAnsi="Times New Roman" w:cs="Times New Roman"/>
          <w:b w:val="0"/>
          <w:caps w:val="0"/>
          <w:spacing w:val="0"/>
          <w:sz w:val="24"/>
          <w:szCs w:val="24"/>
        </w:rPr>
        <w:t>, ktorý nám poskytoval mentálnu podporu pre náš projekt a inšpiroval nás skvelými nápadmi ako vylepšiť náš projekt.</w:t>
      </w:r>
    </w:p>
    <w:p w:rsidR="006E1848" w:rsidRDefault="00C7003E" w:rsidP="00C7003E">
      <w:pPr>
        <w:pStyle w:val="Nadpis1"/>
      </w:pPr>
      <w:bookmarkStart w:id="3" w:name="_Problematika_a_prehľad"/>
      <w:bookmarkEnd w:id="3"/>
      <w:r>
        <w:lastRenderedPageBreak/>
        <w:t>Problematika a prehľad literatúry</w:t>
      </w:r>
    </w:p>
    <w:p w:rsidR="00F73DAA" w:rsidRDefault="00F73DAA" w:rsidP="00F73DAA">
      <w:r>
        <w:t>Po skončení vývoja aplikácie budeme môcť v práci nájsť využité vedomosti a zručnosti získané za účelom vytvorenia projektu. Tieto vedomosti zahŕňajú: základy programovacieho jazyka Java, ich rozšírenie</w:t>
      </w:r>
      <w:r w:rsidR="00D35514">
        <w:t xml:space="preserve"> v rámci vývojového prostredia Android </w:t>
      </w:r>
      <w:proofErr w:type="spellStart"/>
      <w:r w:rsidR="00D35514">
        <w:t>Studio</w:t>
      </w:r>
      <w:proofErr w:type="spellEnd"/>
      <w:r w:rsidR="00D35514">
        <w:t xml:space="preserve">, implementovanie a práca s relačnou databázou </w:t>
      </w:r>
      <w:proofErr w:type="spellStart"/>
      <w:r w:rsidR="00D35514">
        <w:t>SQLite</w:t>
      </w:r>
      <w:proofErr w:type="spellEnd"/>
      <w:r w:rsidR="00D35514">
        <w:t xml:space="preserve">. </w:t>
      </w:r>
      <w:r w:rsidR="00FF477A">
        <w:t>Pri dizajne sme použili jazyk XML, ktorý je štandardným jazykom pri tvorbe používateľského rozhrania.</w:t>
      </w:r>
      <w:r>
        <w:t xml:space="preserve">     </w:t>
      </w:r>
    </w:p>
    <w:p w:rsidR="007556BE" w:rsidRPr="00F73DAA" w:rsidRDefault="007556BE" w:rsidP="00F73DAA"/>
    <w:p w:rsidR="00B97329" w:rsidRDefault="00B97329" w:rsidP="00B97329">
      <w:pPr>
        <w:pStyle w:val="Nadpis2"/>
      </w:pPr>
      <w:bookmarkStart w:id="4" w:name="_Prehľad_existujúcich_riešení"/>
      <w:bookmarkEnd w:id="4"/>
      <w:r>
        <w:t>Prehľad existujúcich riešení</w:t>
      </w:r>
    </w:p>
    <w:p w:rsidR="00A6376D" w:rsidRDefault="00A6376D" w:rsidP="00A6376D">
      <w:r w:rsidRPr="00BE1FA9">
        <w:t>Aj keď existuje niekoľko aplikácií zameraných na sledovanie údajov o autách,  avšak v niektorých z nich chýbajú alebo sú spoplatnené funkcie s ktorými naša aplikácia disponuje. Napríklad podpora viacerých vozidiel je často spoplatnená alebo nie je dostupná vo všetkých aplikáciách. Naša aplikácia však umožňuje používateľom sledovať si údaje o viacerých vozidlách bezplatne, čo je výhodou pre majiteľov viac vozidiel alebo rodiny s viacerými vozidlami. Taktiež nie všetky aplikácie ponúkajú notifikačné funkcie na pravidelné servisné kontroly a údržbové práce.</w:t>
      </w:r>
      <w:r w:rsidR="00DA3917">
        <w:t xml:space="preserve"> Okrem toho naša aplikácia je viacjazyčná. Je k dispozícií v jazykoch: anglický, slovenský a maďarský. </w:t>
      </w:r>
      <w:r w:rsidRPr="00BE1FA9">
        <w:t xml:space="preserve"> </w:t>
      </w:r>
    </w:p>
    <w:p w:rsidR="007556BE" w:rsidRPr="00BE1FA9" w:rsidRDefault="007556BE" w:rsidP="00A6376D"/>
    <w:p w:rsidR="00B6425D" w:rsidRPr="00B6425D" w:rsidRDefault="00A42A24" w:rsidP="00B6425D">
      <w:pPr>
        <w:pStyle w:val="Nadpis2"/>
      </w:pPr>
      <w:bookmarkStart w:id="5" w:name="_Použité_technológie_1"/>
      <w:bookmarkStart w:id="6" w:name="_Použité_technológie"/>
      <w:bookmarkEnd w:id="5"/>
      <w:r w:rsidRPr="00BE1FA9">
        <w:t>Použité technológie</w:t>
      </w:r>
    </w:p>
    <w:p w:rsidR="00BE1FA9" w:rsidRPr="00DB34CD" w:rsidRDefault="00BE1FA9" w:rsidP="002C7441">
      <w:pPr>
        <w:pStyle w:val="Nadpis2"/>
        <w:numPr>
          <w:ilvl w:val="0"/>
          <w:numId w:val="0"/>
        </w:numPr>
        <w:rPr>
          <w:sz w:val="28"/>
          <w:szCs w:val="28"/>
        </w:rPr>
      </w:pPr>
      <w:bookmarkStart w:id="7" w:name="_1.2.1_Android_Studio"/>
      <w:bookmarkEnd w:id="7"/>
      <w:r w:rsidRPr="00DB34CD">
        <w:rPr>
          <w:sz w:val="28"/>
          <w:szCs w:val="28"/>
        </w:rPr>
        <w:t xml:space="preserve">1.2.1 Android </w:t>
      </w:r>
      <w:proofErr w:type="spellStart"/>
      <w:r w:rsidRPr="00DB34CD">
        <w:rPr>
          <w:sz w:val="28"/>
          <w:szCs w:val="28"/>
        </w:rPr>
        <w:t>Studio</w:t>
      </w:r>
      <w:proofErr w:type="spellEnd"/>
      <w:r w:rsidR="00DB34CD" w:rsidRPr="00DB34CD">
        <w:rPr>
          <w:sz w:val="28"/>
          <w:szCs w:val="28"/>
        </w:rPr>
        <w:tab/>
      </w:r>
    </w:p>
    <w:p w:rsidR="00A6376D" w:rsidRPr="00BE1FA9" w:rsidRDefault="00A6376D" w:rsidP="00BE1FA9">
      <w:pPr>
        <w:rPr>
          <w:szCs w:val="24"/>
        </w:rPr>
      </w:pPr>
      <w:r w:rsidRPr="00BE1FA9">
        <w:rPr>
          <w:szCs w:val="24"/>
        </w:rPr>
        <w:t xml:space="preserve">Pre vývoj našej aplikácie sme využili vývojové prostredie Android </w:t>
      </w:r>
      <w:proofErr w:type="spellStart"/>
      <w:r w:rsidRPr="00BE1FA9">
        <w:rPr>
          <w:szCs w:val="24"/>
        </w:rPr>
        <w:t>Studio</w:t>
      </w:r>
      <w:proofErr w:type="spellEnd"/>
      <w:r w:rsidRPr="00BE1FA9">
        <w:rPr>
          <w:szCs w:val="24"/>
        </w:rPr>
        <w:t>.</w:t>
      </w:r>
      <w:r w:rsidR="00542871">
        <w:rPr>
          <w:szCs w:val="24"/>
        </w:rPr>
        <w:t xml:space="preserve"> Je to integrované prostredie (IDE) špecificky pre systém Android. </w:t>
      </w:r>
      <w:r w:rsidR="00BE1FA9" w:rsidRPr="00BE1FA9">
        <w:rPr>
          <w:szCs w:val="24"/>
        </w:rPr>
        <w:t xml:space="preserve">Android </w:t>
      </w:r>
      <w:proofErr w:type="spellStart"/>
      <w:r w:rsidR="00BE1FA9" w:rsidRPr="00BE1FA9">
        <w:rPr>
          <w:szCs w:val="24"/>
        </w:rPr>
        <w:t>Studio</w:t>
      </w:r>
      <w:proofErr w:type="spellEnd"/>
      <w:r w:rsidR="00BE1FA9" w:rsidRPr="00BE1FA9">
        <w:rPr>
          <w:szCs w:val="24"/>
        </w:rPr>
        <w:t xml:space="preserve"> ponúka prepracované prostredie pre vývoj aplikácií pre operačný systém Android a je široko využívaným. Taktiež ponúka plnú podporu pre jazyk Java, ktorý sme použili pri programovaní aplikácie, a taktiež sme mali prístup k množstvu nástrojov a knižníc, ktoré nám uľahčili proces vývoja. </w:t>
      </w:r>
    </w:p>
    <w:p w:rsidR="00BE1FA9" w:rsidRPr="00BE1FA9" w:rsidRDefault="00BE1FA9" w:rsidP="00BE1FA9">
      <w:pPr>
        <w:rPr>
          <w:szCs w:val="24"/>
        </w:rPr>
      </w:pPr>
      <w:r w:rsidRPr="00B6425D">
        <w:rPr>
          <w:b/>
          <w:szCs w:val="24"/>
        </w:rPr>
        <w:t>Výhody</w:t>
      </w:r>
      <w:r w:rsidRPr="00BE1FA9">
        <w:rPr>
          <w:szCs w:val="24"/>
        </w:rPr>
        <w:t>:</w:t>
      </w:r>
    </w:p>
    <w:p w:rsidR="00BE1FA9" w:rsidRPr="00BE1FA9" w:rsidRDefault="00740ED9" w:rsidP="00BE1FA9">
      <w:pPr>
        <w:pStyle w:val="Odsekzoznamu"/>
        <w:numPr>
          <w:ilvl w:val="0"/>
          <w:numId w:val="3"/>
        </w:numPr>
        <w:rPr>
          <w:szCs w:val="24"/>
        </w:rPr>
      </w:pPr>
      <w:r>
        <w:rPr>
          <w:szCs w:val="24"/>
        </w:rPr>
        <w:t>plná podpora pre vývoj</w:t>
      </w:r>
      <w:r w:rsidR="00BE1FA9" w:rsidRPr="00BE1FA9">
        <w:rPr>
          <w:szCs w:val="24"/>
        </w:rPr>
        <w:t xml:space="preserve"> aplikácií </w:t>
      </w:r>
    </w:p>
    <w:p w:rsidR="00BE1FA9" w:rsidRPr="00BE1FA9" w:rsidRDefault="00BE1FA9" w:rsidP="00BE1FA9">
      <w:pPr>
        <w:pStyle w:val="Odsekzoznamu"/>
        <w:numPr>
          <w:ilvl w:val="0"/>
          <w:numId w:val="3"/>
        </w:numPr>
        <w:rPr>
          <w:szCs w:val="24"/>
        </w:rPr>
      </w:pPr>
      <w:r w:rsidRPr="00BE1FA9">
        <w:rPr>
          <w:szCs w:val="24"/>
        </w:rPr>
        <w:t>integrované prostredie pre vývoj</w:t>
      </w:r>
    </w:p>
    <w:p w:rsidR="00BE1FA9" w:rsidRPr="00BE1FA9" w:rsidRDefault="00BE1FA9" w:rsidP="00BE1FA9">
      <w:pPr>
        <w:pStyle w:val="Odsekzoznamu"/>
        <w:numPr>
          <w:ilvl w:val="0"/>
          <w:numId w:val="3"/>
        </w:numPr>
        <w:rPr>
          <w:szCs w:val="24"/>
        </w:rPr>
      </w:pPr>
      <w:r w:rsidRPr="00BE1FA9">
        <w:rPr>
          <w:szCs w:val="24"/>
        </w:rPr>
        <w:t>široká podpora a komunita</w:t>
      </w:r>
    </w:p>
    <w:p w:rsidR="00B6425D" w:rsidRDefault="00BE1FA9" w:rsidP="00B6425D">
      <w:pPr>
        <w:pStyle w:val="Odsekzoznamu"/>
        <w:numPr>
          <w:ilvl w:val="0"/>
          <w:numId w:val="3"/>
        </w:numPr>
        <w:rPr>
          <w:szCs w:val="24"/>
        </w:rPr>
      </w:pPr>
      <w:r w:rsidRPr="00BE1FA9">
        <w:rPr>
          <w:szCs w:val="24"/>
        </w:rPr>
        <w:t>pravidelná aktualizácia a</w:t>
      </w:r>
      <w:r w:rsidR="00B6425D">
        <w:rPr>
          <w:szCs w:val="24"/>
        </w:rPr>
        <w:t> </w:t>
      </w:r>
      <w:r w:rsidRPr="00BE1FA9">
        <w:rPr>
          <w:szCs w:val="24"/>
        </w:rPr>
        <w:t>podpora</w:t>
      </w:r>
      <w:hyperlink r:id="rId15" w:history="1">
        <w:r w:rsidR="00954BD6" w:rsidRPr="00954BD6">
          <w:rPr>
            <w:rStyle w:val="Hypertextovprepojenie"/>
            <w:szCs w:val="24"/>
          </w:rPr>
          <w:t>[1]</w:t>
        </w:r>
      </w:hyperlink>
    </w:p>
    <w:p w:rsidR="00B6425D" w:rsidRPr="00B6425D" w:rsidRDefault="00B6425D" w:rsidP="00B6425D">
      <w:pPr>
        <w:rPr>
          <w:szCs w:val="24"/>
        </w:rPr>
      </w:pPr>
    </w:p>
    <w:p w:rsidR="00B6425D" w:rsidRPr="00B6425D" w:rsidRDefault="00B6425D" w:rsidP="00B6425D">
      <w:pPr>
        <w:rPr>
          <w:b/>
          <w:szCs w:val="24"/>
        </w:rPr>
      </w:pPr>
      <w:r w:rsidRPr="00B6425D">
        <w:rPr>
          <w:b/>
          <w:szCs w:val="24"/>
        </w:rPr>
        <w:lastRenderedPageBreak/>
        <w:t>Nevýhody:</w:t>
      </w:r>
    </w:p>
    <w:p w:rsidR="00BE1FA9" w:rsidRPr="00BE1FA9" w:rsidRDefault="00BE1FA9" w:rsidP="00BE1FA9">
      <w:pPr>
        <w:pStyle w:val="Odsekzoznamu"/>
        <w:numPr>
          <w:ilvl w:val="0"/>
          <w:numId w:val="4"/>
        </w:numPr>
        <w:rPr>
          <w:szCs w:val="24"/>
        </w:rPr>
      </w:pPr>
      <w:r w:rsidRPr="00BE1FA9">
        <w:rPr>
          <w:szCs w:val="24"/>
        </w:rPr>
        <w:t>vysoké hardvérové nároky</w:t>
      </w:r>
    </w:p>
    <w:p w:rsidR="00BE1FA9" w:rsidRPr="00BE1FA9" w:rsidRDefault="00BE1FA9" w:rsidP="00BE1FA9">
      <w:pPr>
        <w:pStyle w:val="Odsekzoznamu"/>
        <w:numPr>
          <w:ilvl w:val="0"/>
          <w:numId w:val="4"/>
        </w:numPr>
        <w:rPr>
          <w:szCs w:val="24"/>
        </w:rPr>
      </w:pPr>
      <w:r w:rsidRPr="00BE1FA9">
        <w:rPr>
          <w:szCs w:val="24"/>
        </w:rPr>
        <w:t>závislosť od internetu</w:t>
      </w:r>
    </w:p>
    <w:p w:rsidR="00BE1FA9" w:rsidRDefault="00740ED9" w:rsidP="00BE1FA9">
      <w:pPr>
        <w:pStyle w:val="Odsekzoznamu"/>
        <w:numPr>
          <w:ilvl w:val="0"/>
          <w:numId w:val="4"/>
        </w:numPr>
        <w:rPr>
          <w:szCs w:val="24"/>
        </w:rPr>
      </w:pPr>
      <w:r>
        <w:rPr>
          <w:szCs w:val="24"/>
        </w:rPr>
        <w:t>ťažké</w:t>
      </w:r>
      <w:r w:rsidR="00BE1FA9" w:rsidRPr="00BE1FA9">
        <w:rPr>
          <w:szCs w:val="24"/>
        </w:rPr>
        <w:t xml:space="preserve"> začiatky pre nováčikov</w:t>
      </w:r>
      <w:hyperlink r:id="rId16" w:history="1">
        <w:r w:rsidR="00954BD6" w:rsidRPr="00954BD6">
          <w:rPr>
            <w:rStyle w:val="Hypertextovprepojenie"/>
            <w:szCs w:val="24"/>
          </w:rPr>
          <w:t>[1]</w:t>
        </w:r>
      </w:hyperlink>
    </w:p>
    <w:p w:rsidR="00016AA6" w:rsidRPr="00016AA6" w:rsidRDefault="00016AA6" w:rsidP="00016AA6">
      <w:pPr>
        <w:ind w:left="360"/>
        <w:rPr>
          <w:szCs w:val="24"/>
        </w:rPr>
      </w:pPr>
    </w:p>
    <w:p w:rsidR="00BE1FA9" w:rsidRDefault="00BE1FA9" w:rsidP="00BE1FA9">
      <w:pPr>
        <w:rPr>
          <w:b/>
          <w:sz w:val="28"/>
          <w:szCs w:val="28"/>
        </w:rPr>
      </w:pPr>
      <w:bookmarkStart w:id="8" w:name="Java"/>
      <w:bookmarkEnd w:id="8"/>
      <w:r>
        <w:rPr>
          <w:b/>
          <w:sz w:val="28"/>
          <w:szCs w:val="28"/>
        </w:rPr>
        <w:t xml:space="preserve">1.2.2 </w:t>
      </w:r>
      <w:r w:rsidR="00C4705C">
        <w:rPr>
          <w:b/>
          <w:sz w:val="28"/>
          <w:szCs w:val="28"/>
        </w:rPr>
        <w:t xml:space="preserve"> </w:t>
      </w:r>
      <w:r>
        <w:rPr>
          <w:b/>
          <w:sz w:val="28"/>
          <w:szCs w:val="28"/>
        </w:rPr>
        <w:t>Java</w:t>
      </w:r>
    </w:p>
    <w:p w:rsidR="007556BE" w:rsidRDefault="00D35514" w:rsidP="00C4705C">
      <w:pPr>
        <w:rPr>
          <w:szCs w:val="24"/>
        </w:rPr>
      </w:pPr>
      <w:r w:rsidRPr="00D35514">
        <w:rPr>
          <w:szCs w:val="24"/>
        </w:rPr>
        <w:t>Jeden z</w:t>
      </w:r>
      <w:r>
        <w:rPr>
          <w:szCs w:val="24"/>
        </w:rPr>
        <w:t> </w:t>
      </w:r>
      <w:r w:rsidRPr="00D35514">
        <w:rPr>
          <w:szCs w:val="24"/>
        </w:rPr>
        <w:t>najpopulárnejších</w:t>
      </w:r>
      <w:r>
        <w:rPr>
          <w:szCs w:val="24"/>
        </w:rPr>
        <w:t xml:space="preserve"> a najvyužívanejších programovacích jazykov, ktorý je masovo používaný od jeho začiatkov až dodnes</w:t>
      </w:r>
      <w:hyperlink r:id="rId17" w:history="1">
        <w:r w:rsidR="00954BD6" w:rsidRPr="00954BD6">
          <w:rPr>
            <w:rStyle w:val="Hypertextovprepojenie"/>
            <w:szCs w:val="24"/>
          </w:rPr>
          <w:t>[2]</w:t>
        </w:r>
      </w:hyperlink>
      <w:r>
        <w:rPr>
          <w:szCs w:val="24"/>
        </w:rPr>
        <w:t xml:space="preserve">. </w:t>
      </w:r>
      <w:r w:rsidRPr="00D35514">
        <w:rPr>
          <w:szCs w:val="24"/>
        </w:rPr>
        <w:t xml:space="preserve"> </w:t>
      </w:r>
    </w:p>
    <w:p w:rsidR="00841608" w:rsidRDefault="00D35514" w:rsidP="00C4705C">
      <w:pPr>
        <w:rPr>
          <w:szCs w:val="24"/>
        </w:rPr>
      </w:pPr>
      <w:r>
        <w:rPr>
          <w:szCs w:val="24"/>
        </w:rPr>
        <w:t>Bol vyvinutý spoločnosťou Oracle. Najdôležitejšou vlastnosťou tohto jazyka je objektová orientácia.</w:t>
      </w:r>
      <w:r w:rsidR="00DE1581">
        <w:rPr>
          <w:szCs w:val="24"/>
        </w:rPr>
        <w:t xml:space="preserve"> Objektovo orientované jazyky sú také, kde obsah programu je napísaný pomocou objektov(protiklad objektovo orientovaného jazyka je procedurálny jazyk, kde obsah programu je napísaný v statických funkciách napr. jazyk C).</w:t>
      </w:r>
      <w:r>
        <w:rPr>
          <w:szCs w:val="24"/>
        </w:rPr>
        <w:t xml:space="preserve">  </w:t>
      </w:r>
      <w:r w:rsidR="00DE1581">
        <w:rPr>
          <w:szCs w:val="24"/>
        </w:rPr>
        <w:t>Dátový typ objektu je trieda. Každý objekt má svoje vlastnosti a metódy, pomocou ktorých je objekt schopný vykonávať rôzne činnosti. Ďalšou</w:t>
      </w:r>
      <w:r w:rsidR="00C01C00">
        <w:rPr>
          <w:szCs w:val="24"/>
        </w:rPr>
        <w:t xml:space="preserve"> dôležitou vlastnosťou je platformová nezávislosť. Zdrojový kód sa skompiluje do takzvaného „byte-kódu“ , ten sa na danom operačnom systéme interpretuje pomocou inter</w:t>
      </w:r>
      <w:r w:rsidR="00954BD6">
        <w:rPr>
          <w:szCs w:val="24"/>
        </w:rPr>
        <w:t xml:space="preserve">pretera (Java </w:t>
      </w:r>
      <w:proofErr w:type="spellStart"/>
      <w:r w:rsidR="00954BD6">
        <w:rPr>
          <w:szCs w:val="24"/>
        </w:rPr>
        <w:t>Virtual</w:t>
      </w:r>
      <w:proofErr w:type="spellEnd"/>
      <w:r w:rsidR="00954BD6">
        <w:rPr>
          <w:szCs w:val="24"/>
        </w:rPr>
        <w:t xml:space="preserve"> </w:t>
      </w:r>
      <w:proofErr w:type="spellStart"/>
      <w:r w:rsidR="00954BD6">
        <w:rPr>
          <w:szCs w:val="24"/>
        </w:rPr>
        <w:t>Machine</w:t>
      </w:r>
      <w:proofErr w:type="spellEnd"/>
      <w:r w:rsidR="00954BD6">
        <w:rPr>
          <w:szCs w:val="24"/>
        </w:rPr>
        <w:t>)</w:t>
      </w:r>
      <w:hyperlink r:id="rId18" w:anchor="jvms-1.2." w:history="1">
        <w:r w:rsidR="00954BD6" w:rsidRPr="00954BD6">
          <w:rPr>
            <w:rStyle w:val="Hypertextovprepojenie"/>
            <w:szCs w:val="24"/>
          </w:rPr>
          <w:t>[3]</w:t>
        </w:r>
      </w:hyperlink>
      <w:r w:rsidR="00954BD6">
        <w:rPr>
          <w:szCs w:val="24"/>
        </w:rPr>
        <w:t>.</w:t>
      </w:r>
      <w:r w:rsidR="00DE1581">
        <w:rPr>
          <w:szCs w:val="24"/>
        </w:rPr>
        <w:t xml:space="preserve">  </w:t>
      </w:r>
    </w:p>
    <w:p w:rsidR="00C01C00" w:rsidRDefault="00C01C00" w:rsidP="00C4705C">
      <w:pPr>
        <w:rPr>
          <w:szCs w:val="24"/>
        </w:rPr>
      </w:pPr>
    </w:p>
    <w:p w:rsidR="00C4705C" w:rsidRDefault="00C4705C" w:rsidP="00C4705C">
      <w:pPr>
        <w:rPr>
          <w:b/>
          <w:sz w:val="28"/>
          <w:szCs w:val="28"/>
        </w:rPr>
      </w:pPr>
      <w:r w:rsidRPr="00C4705C">
        <w:rPr>
          <w:b/>
          <w:sz w:val="28"/>
          <w:szCs w:val="28"/>
        </w:rPr>
        <w:t xml:space="preserve">1.2.3 </w:t>
      </w:r>
      <w:bookmarkStart w:id="9" w:name="XML"/>
      <w:r w:rsidRPr="00C4705C">
        <w:rPr>
          <w:b/>
          <w:sz w:val="28"/>
          <w:szCs w:val="28"/>
        </w:rPr>
        <w:t>XML</w:t>
      </w:r>
      <w:bookmarkEnd w:id="9"/>
    </w:p>
    <w:p w:rsidR="00CA698C" w:rsidRDefault="00DF597B" w:rsidP="00C4705C">
      <w:pPr>
        <w:rPr>
          <w:szCs w:val="24"/>
        </w:rPr>
      </w:pPr>
      <w:r w:rsidRPr="00DF597B">
        <w:rPr>
          <w:szCs w:val="24"/>
        </w:rPr>
        <w:t>XML (</w:t>
      </w:r>
      <w:proofErr w:type="spellStart"/>
      <w:r w:rsidRPr="00DF597B">
        <w:rPr>
          <w:szCs w:val="24"/>
        </w:rPr>
        <w:t>eXtensible</w:t>
      </w:r>
      <w:proofErr w:type="spellEnd"/>
      <w:r w:rsidRPr="00DF597B">
        <w:rPr>
          <w:szCs w:val="24"/>
        </w:rPr>
        <w:t xml:space="preserve"> </w:t>
      </w:r>
      <w:proofErr w:type="spellStart"/>
      <w:r w:rsidRPr="00DF597B">
        <w:rPr>
          <w:szCs w:val="24"/>
        </w:rPr>
        <w:t>Markup</w:t>
      </w:r>
      <w:proofErr w:type="spellEnd"/>
      <w:r w:rsidRPr="00DF597B">
        <w:rPr>
          <w:szCs w:val="24"/>
        </w:rPr>
        <w:t xml:space="preserve"> </w:t>
      </w:r>
      <w:proofErr w:type="spellStart"/>
      <w:r w:rsidRPr="00DF597B">
        <w:rPr>
          <w:szCs w:val="24"/>
        </w:rPr>
        <w:t>Language</w:t>
      </w:r>
      <w:proofErr w:type="spellEnd"/>
      <w:r w:rsidRPr="00DF597B">
        <w:rPr>
          <w:szCs w:val="24"/>
        </w:rPr>
        <w:t xml:space="preserve">) </w:t>
      </w:r>
      <w:r>
        <w:rPr>
          <w:szCs w:val="24"/>
        </w:rPr>
        <w:t>je značkovací jazyk. Tento jazyk je používaný na popis dát. Je odvodený od štandardného značkovacieho jazyka SGML</w:t>
      </w:r>
      <w:r w:rsidR="00CA698C">
        <w:rPr>
          <w:szCs w:val="24"/>
        </w:rPr>
        <w:t xml:space="preserve"> (Standard </w:t>
      </w:r>
      <w:proofErr w:type="spellStart"/>
      <w:r w:rsidR="00CA698C">
        <w:rPr>
          <w:szCs w:val="24"/>
        </w:rPr>
        <w:t>Generalized</w:t>
      </w:r>
      <w:proofErr w:type="spellEnd"/>
      <w:r w:rsidR="00CA698C">
        <w:rPr>
          <w:szCs w:val="24"/>
        </w:rPr>
        <w:t xml:space="preserve"> </w:t>
      </w:r>
      <w:proofErr w:type="spellStart"/>
      <w:r w:rsidR="00CA698C">
        <w:rPr>
          <w:szCs w:val="24"/>
        </w:rPr>
        <w:t>Markup</w:t>
      </w:r>
      <w:proofErr w:type="spellEnd"/>
      <w:r w:rsidR="00CA698C">
        <w:rPr>
          <w:szCs w:val="24"/>
        </w:rPr>
        <w:t xml:space="preserve"> </w:t>
      </w:r>
      <w:proofErr w:type="spellStart"/>
      <w:r w:rsidR="00CA698C">
        <w:rPr>
          <w:szCs w:val="24"/>
        </w:rPr>
        <w:t>Language</w:t>
      </w:r>
      <w:proofErr w:type="spellEnd"/>
      <w:r w:rsidR="00CA698C">
        <w:rPr>
          <w:szCs w:val="24"/>
        </w:rPr>
        <w:t>)</w:t>
      </w:r>
      <w:hyperlink r:id="rId19" w:history="1">
        <w:r w:rsidR="00954BD6" w:rsidRPr="00954BD6">
          <w:rPr>
            <w:rStyle w:val="Hypertextovprepojenie"/>
            <w:szCs w:val="24"/>
          </w:rPr>
          <w:t>[4]</w:t>
        </w:r>
      </w:hyperlink>
      <w:r w:rsidR="00CA698C">
        <w:rPr>
          <w:szCs w:val="24"/>
        </w:rPr>
        <w:t>. V Android aplikáciách sa XML používa na implementáciu údajov týkajúcich sa používateľského rozhrania.</w:t>
      </w:r>
      <w:r w:rsidR="00841608">
        <w:rPr>
          <w:szCs w:val="24"/>
        </w:rPr>
        <w:t xml:space="preserve"> </w:t>
      </w:r>
      <w:r w:rsidR="00CA698C">
        <w:rPr>
          <w:szCs w:val="24"/>
        </w:rPr>
        <w:t>XML obsahuje iba značky, pri implementácií stačí len ich volať.</w:t>
      </w:r>
      <w:r w:rsidR="00841608">
        <w:rPr>
          <w:szCs w:val="24"/>
        </w:rPr>
        <w:t xml:space="preserve"> </w:t>
      </w:r>
    </w:p>
    <w:p w:rsidR="00C23C05" w:rsidRDefault="00C23C05" w:rsidP="00C4705C">
      <w:pPr>
        <w:rPr>
          <w:szCs w:val="24"/>
        </w:rPr>
      </w:pPr>
      <w:r>
        <w:rPr>
          <w:szCs w:val="24"/>
        </w:rPr>
        <w:t xml:space="preserve">Pri vytváraní rozhrania pre Android aplikáciu, XML súbory umožňujú oddeliť dizajn aplikácie od kódu, ktorý riadi jej logiku. Okrem definície používateľského rozhrania sa XML v Android používa aj pre definíciu zdrojov, ako sú reťazce, farby a dimenzie, čo pomáha pri lokalizácií a dostupnosti pre rôzne jazyky a zariadenia  </w:t>
      </w:r>
    </w:p>
    <w:p w:rsidR="00A13D64" w:rsidRDefault="00A13D64" w:rsidP="00C4705C">
      <w:pPr>
        <w:rPr>
          <w:szCs w:val="24"/>
        </w:rPr>
      </w:pPr>
    </w:p>
    <w:p w:rsidR="00A13D64" w:rsidRDefault="00A13D64" w:rsidP="00C4705C">
      <w:pPr>
        <w:rPr>
          <w:szCs w:val="24"/>
        </w:rPr>
      </w:pPr>
    </w:p>
    <w:p w:rsidR="00A13D64" w:rsidRDefault="00A13D64" w:rsidP="00C4705C">
      <w:pPr>
        <w:rPr>
          <w:szCs w:val="24"/>
        </w:rPr>
      </w:pPr>
    </w:p>
    <w:p w:rsidR="00841608" w:rsidRDefault="00841608" w:rsidP="00841608">
      <w:pPr>
        <w:rPr>
          <w:b/>
          <w:sz w:val="28"/>
          <w:szCs w:val="28"/>
        </w:rPr>
      </w:pPr>
      <w:bookmarkStart w:id="10" w:name="SQlite"/>
      <w:r>
        <w:rPr>
          <w:b/>
          <w:sz w:val="28"/>
          <w:szCs w:val="28"/>
        </w:rPr>
        <w:lastRenderedPageBreak/>
        <w:t>1.2.4</w:t>
      </w:r>
      <w:r w:rsidRPr="00C4705C">
        <w:rPr>
          <w:b/>
          <w:sz w:val="28"/>
          <w:szCs w:val="28"/>
        </w:rPr>
        <w:t xml:space="preserve"> </w:t>
      </w:r>
      <w:proofErr w:type="spellStart"/>
      <w:r w:rsidR="00227579">
        <w:rPr>
          <w:b/>
          <w:sz w:val="28"/>
          <w:szCs w:val="28"/>
        </w:rPr>
        <w:t>SQLite</w:t>
      </w:r>
      <w:proofErr w:type="spellEnd"/>
    </w:p>
    <w:bookmarkEnd w:id="10"/>
    <w:p w:rsidR="007556BE" w:rsidRDefault="00C01C00" w:rsidP="00C4705C">
      <w:pPr>
        <w:rPr>
          <w:szCs w:val="24"/>
        </w:rPr>
      </w:pPr>
      <w:proofErr w:type="spellStart"/>
      <w:r>
        <w:rPr>
          <w:szCs w:val="24"/>
        </w:rPr>
        <w:t>SQLite</w:t>
      </w:r>
      <w:proofErr w:type="spellEnd"/>
      <w:r>
        <w:rPr>
          <w:szCs w:val="24"/>
        </w:rPr>
        <w:t xml:space="preserve"> je relačný databázový systém, ktorý je ideálne vhodný pre vývoj mobilných aplikácií.</w:t>
      </w:r>
      <w:r w:rsidR="00A13D64">
        <w:rPr>
          <w:szCs w:val="24"/>
        </w:rPr>
        <w:t xml:space="preserve"> Jeho použitie je nie len obmedzené na Android, používa sa aj v </w:t>
      </w:r>
      <w:proofErr w:type="spellStart"/>
      <w:r w:rsidR="00A13D64">
        <w:rPr>
          <w:szCs w:val="24"/>
        </w:rPr>
        <w:t>desktopových</w:t>
      </w:r>
      <w:proofErr w:type="spellEnd"/>
      <w:r w:rsidR="00A13D64">
        <w:rPr>
          <w:szCs w:val="24"/>
        </w:rPr>
        <w:t xml:space="preserve"> a webových aplikáciách. </w:t>
      </w:r>
      <w:r>
        <w:rPr>
          <w:szCs w:val="24"/>
        </w:rPr>
        <w:t xml:space="preserve">Jeho hlavné prednosti spočívajú v kompaktnosti a spoľahlivosti. Keďže </w:t>
      </w:r>
      <w:proofErr w:type="spellStart"/>
      <w:r>
        <w:rPr>
          <w:szCs w:val="24"/>
        </w:rPr>
        <w:t>SQLite</w:t>
      </w:r>
      <w:proofErr w:type="spellEnd"/>
      <w:r>
        <w:rPr>
          <w:szCs w:val="24"/>
        </w:rPr>
        <w:t xml:space="preserve"> používa štandardný jazyk SQL, umožňuje vývojárom</w:t>
      </w:r>
      <w:r w:rsidR="007556BE">
        <w:rPr>
          <w:szCs w:val="24"/>
        </w:rPr>
        <w:t xml:space="preserve"> pohodlne pracovať s databázovými operáciami ako sú vytváranie, čítanie, aktualizácia a mazanie dát s použitím bežných SQL príkazov.</w:t>
      </w:r>
      <w:hyperlink r:id="rId20" w:history="1">
        <w:r w:rsidR="00954BD6" w:rsidRPr="00954BD6">
          <w:rPr>
            <w:rStyle w:val="Hypertextovprepojenie"/>
            <w:szCs w:val="24"/>
          </w:rPr>
          <w:t>[5]</w:t>
        </w:r>
      </w:hyperlink>
    </w:p>
    <w:p w:rsidR="00016AA6" w:rsidRDefault="00016AA6" w:rsidP="00C4705C">
      <w:pPr>
        <w:rPr>
          <w:szCs w:val="24"/>
        </w:rPr>
      </w:pPr>
    </w:p>
    <w:p w:rsidR="007556BE" w:rsidRDefault="007556BE" w:rsidP="00C4705C">
      <w:pPr>
        <w:rPr>
          <w:szCs w:val="24"/>
        </w:rPr>
      </w:pPr>
      <w:r w:rsidRPr="007556BE">
        <w:rPr>
          <w:b/>
          <w:szCs w:val="24"/>
        </w:rPr>
        <w:t>Výhody</w:t>
      </w:r>
      <w:r>
        <w:rPr>
          <w:szCs w:val="24"/>
        </w:rPr>
        <w:t>:</w:t>
      </w:r>
    </w:p>
    <w:p w:rsidR="007556BE" w:rsidRDefault="007556BE" w:rsidP="007556BE">
      <w:pPr>
        <w:pStyle w:val="Odsekzoznamu"/>
        <w:numPr>
          <w:ilvl w:val="0"/>
          <w:numId w:val="13"/>
        </w:numPr>
        <w:rPr>
          <w:szCs w:val="24"/>
        </w:rPr>
      </w:pPr>
      <w:r w:rsidRPr="007556BE">
        <w:rPr>
          <w:b/>
          <w:szCs w:val="24"/>
        </w:rPr>
        <w:t>Nízka náročnosť na systémové zdroje:</w:t>
      </w:r>
      <w:r>
        <w:rPr>
          <w:szCs w:val="24"/>
        </w:rPr>
        <w:t xml:space="preserve"> </w:t>
      </w:r>
      <w:proofErr w:type="spellStart"/>
      <w:r>
        <w:rPr>
          <w:szCs w:val="24"/>
        </w:rPr>
        <w:t>SQLite</w:t>
      </w:r>
      <w:proofErr w:type="spellEnd"/>
      <w:r>
        <w:rPr>
          <w:szCs w:val="24"/>
        </w:rPr>
        <w:t xml:space="preserve"> nevyžaduje veľké množstvo pamäte ci procesorového výkonu</w:t>
      </w:r>
    </w:p>
    <w:p w:rsidR="007556BE" w:rsidRDefault="007556BE" w:rsidP="007556BE">
      <w:pPr>
        <w:pStyle w:val="Odsekzoznamu"/>
        <w:numPr>
          <w:ilvl w:val="0"/>
          <w:numId w:val="13"/>
        </w:numPr>
        <w:rPr>
          <w:szCs w:val="24"/>
        </w:rPr>
      </w:pPr>
      <w:r>
        <w:rPr>
          <w:b/>
          <w:szCs w:val="24"/>
        </w:rPr>
        <w:t>Flexibilita:</w:t>
      </w:r>
      <w:r>
        <w:rPr>
          <w:szCs w:val="24"/>
        </w:rPr>
        <w:t xml:space="preserve"> Jeho schopnosť ukladať dáta do jediného súboru uľahčuje distribúciu a zálohovanie</w:t>
      </w:r>
    </w:p>
    <w:p w:rsidR="007556BE" w:rsidRDefault="007556BE" w:rsidP="007556BE">
      <w:pPr>
        <w:pStyle w:val="Odsekzoznamu"/>
        <w:numPr>
          <w:ilvl w:val="0"/>
          <w:numId w:val="13"/>
        </w:numPr>
        <w:rPr>
          <w:szCs w:val="24"/>
        </w:rPr>
      </w:pPr>
      <w:r>
        <w:rPr>
          <w:b/>
          <w:szCs w:val="24"/>
        </w:rPr>
        <w:t>Rozsiahla podpora:</w:t>
      </w:r>
      <w:r>
        <w:rPr>
          <w:szCs w:val="24"/>
        </w:rPr>
        <w:t xml:space="preserve"> </w:t>
      </w:r>
      <w:proofErr w:type="spellStart"/>
      <w:r>
        <w:rPr>
          <w:szCs w:val="24"/>
        </w:rPr>
        <w:t>SQLite</w:t>
      </w:r>
      <w:proofErr w:type="spellEnd"/>
      <w:r>
        <w:rPr>
          <w:szCs w:val="24"/>
        </w:rPr>
        <w:t xml:space="preserve"> je široko podporovaný a integrovateľný s množstvom programovacích jazykov a</w:t>
      </w:r>
      <w:r w:rsidR="00954BD6">
        <w:rPr>
          <w:szCs w:val="24"/>
        </w:rPr>
        <w:t> </w:t>
      </w:r>
      <w:r>
        <w:rPr>
          <w:szCs w:val="24"/>
        </w:rPr>
        <w:t>platformami</w:t>
      </w:r>
      <w:hyperlink r:id="rId21" w:history="1">
        <w:r w:rsidR="00954BD6" w:rsidRPr="00954BD6">
          <w:rPr>
            <w:rStyle w:val="Hypertextovprepojenie"/>
            <w:szCs w:val="24"/>
          </w:rPr>
          <w:t>[6]</w:t>
        </w:r>
      </w:hyperlink>
    </w:p>
    <w:p w:rsidR="00925F10" w:rsidRPr="007556BE" w:rsidRDefault="00925F10" w:rsidP="00925F10">
      <w:pPr>
        <w:pStyle w:val="Odsekzoznamu"/>
        <w:rPr>
          <w:szCs w:val="24"/>
        </w:rPr>
      </w:pPr>
    </w:p>
    <w:p w:rsidR="007556BE" w:rsidRDefault="007556BE" w:rsidP="007556BE">
      <w:pPr>
        <w:ind w:left="360"/>
        <w:rPr>
          <w:b/>
          <w:szCs w:val="24"/>
        </w:rPr>
      </w:pPr>
      <w:r w:rsidRPr="007556BE">
        <w:rPr>
          <w:b/>
          <w:szCs w:val="24"/>
        </w:rPr>
        <w:t>Nevýhody:</w:t>
      </w:r>
    </w:p>
    <w:p w:rsidR="007556BE" w:rsidRPr="007556BE" w:rsidRDefault="007556BE" w:rsidP="007556BE">
      <w:pPr>
        <w:pStyle w:val="Odsekzoznamu"/>
        <w:numPr>
          <w:ilvl w:val="0"/>
          <w:numId w:val="14"/>
        </w:numPr>
        <w:rPr>
          <w:b/>
          <w:szCs w:val="24"/>
        </w:rPr>
      </w:pPr>
      <w:r>
        <w:rPr>
          <w:b/>
          <w:szCs w:val="24"/>
        </w:rPr>
        <w:t xml:space="preserve">Obmedzené funkcionality: </w:t>
      </w:r>
      <w:r>
        <w:rPr>
          <w:szCs w:val="24"/>
        </w:rPr>
        <w:t xml:space="preserve">Hoci </w:t>
      </w:r>
      <w:proofErr w:type="spellStart"/>
      <w:r>
        <w:rPr>
          <w:szCs w:val="24"/>
        </w:rPr>
        <w:t>SQLite</w:t>
      </w:r>
      <w:proofErr w:type="spellEnd"/>
      <w:r>
        <w:rPr>
          <w:szCs w:val="24"/>
        </w:rPr>
        <w:t xml:space="preserve"> podporuje veľkú časť štandardného SQL, môžu mu chýbať niektoré pokročilé funkcionality väčších databázových systémov</w:t>
      </w:r>
    </w:p>
    <w:p w:rsidR="00585658" w:rsidRPr="00925F10" w:rsidRDefault="007556BE" w:rsidP="00C4705C">
      <w:pPr>
        <w:pStyle w:val="Odsekzoznamu"/>
        <w:numPr>
          <w:ilvl w:val="0"/>
          <w:numId w:val="14"/>
        </w:numPr>
        <w:rPr>
          <w:b/>
          <w:szCs w:val="24"/>
        </w:rPr>
      </w:pPr>
      <w:r>
        <w:rPr>
          <w:b/>
          <w:szCs w:val="24"/>
        </w:rPr>
        <w:t xml:space="preserve">Nie je optimalizovaný pre veľké aplikácie: </w:t>
      </w:r>
      <w:r w:rsidRPr="007556BE">
        <w:rPr>
          <w:szCs w:val="24"/>
        </w:rPr>
        <w:t xml:space="preserve">Pre </w:t>
      </w:r>
      <w:r>
        <w:rPr>
          <w:szCs w:val="24"/>
        </w:rPr>
        <w:t xml:space="preserve">aplikácie s väčším objemom dát môže byť </w:t>
      </w:r>
      <w:proofErr w:type="spellStart"/>
      <w:r>
        <w:rPr>
          <w:szCs w:val="24"/>
        </w:rPr>
        <w:t>SQLite</w:t>
      </w:r>
      <w:proofErr w:type="spellEnd"/>
      <w:r>
        <w:rPr>
          <w:szCs w:val="24"/>
        </w:rPr>
        <w:t xml:space="preserve"> menej vhodné</w:t>
      </w:r>
      <w:hyperlink r:id="rId22" w:history="1">
        <w:r w:rsidR="00954BD6" w:rsidRPr="00954BD6">
          <w:rPr>
            <w:rStyle w:val="Hypertextovprepojenie"/>
            <w:szCs w:val="24"/>
          </w:rPr>
          <w:t>[6]</w:t>
        </w:r>
      </w:hyperlink>
    </w:p>
    <w:p w:rsidR="00925F10" w:rsidRPr="007556BE" w:rsidRDefault="00925F10" w:rsidP="00C45CE8">
      <w:pPr>
        <w:rPr>
          <w:szCs w:val="24"/>
        </w:rPr>
      </w:pPr>
    </w:p>
    <w:p w:rsidR="00B97329" w:rsidRPr="00BE1FA9" w:rsidRDefault="00B97329" w:rsidP="00B97329">
      <w:pPr>
        <w:pStyle w:val="Nadpis2"/>
      </w:pPr>
      <w:bookmarkStart w:id="11" w:name="_Finančná_analýza"/>
      <w:bookmarkEnd w:id="6"/>
      <w:bookmarkEnd w:id="11"/>
      <w:r w:rsidRPr="00BE1FA9">
        <w:t>Finančná analýza</w:t>
      </w:r>
    </w:p>
    <w:p w:rsidR="00C23C05" w:rsidRDefault="00A6376D" w:rsidP="005806C6">
      <w:r w:rsidRPr="00BE1FA9">
        <w:t xml:space="preserve">Ceny existujúcich aplikácií sa môžu líšiť v závislosti od ich funkčnosti a ponúkaných možností. Niektoré aplikácie môžu byť zadarmo s možnosťou nákupu rozšírených funkcií prostredníctvom </w:t>
      </w:r>
      <w:proofErr w:type="spellStart"/>
      <w:r w:rsidRPr="00BE1FA9">
        <w:t>mikrotransakcií</w:t>
      </w:r>
      <w:proofErr w:type="spellEnd"/>
      <w:r w:rsidRPr="00BE1FA9">
        <w:t xml:space="preserve">, zatiaľ čo iné môžu byť platené s jednorazovým poplatkom na ich použitie. Aj keď sme zatiaľ neinvestovali do nášho projektu, avšak v prípade uvedenia aplikácie na Google </w:t>
      </w:r>
      <w:proofErr w:type="spellStart"/>
      <w:r w:rsidRPr="00BE1FA9">
        <w:t>Play</w:t>
      </w:r>
      <w:proofErr w:type="spellEnd"/>
      <w:r w:rsidRPr="00BE1FA9">
        <w:t xml:space="preserve"> </w:t>
      </w:r>
      <w:proofErr w:type="spellStart"/>
      <w:r w:rsidRPr="00BE1FA9">
        <w:t>Store</w:t>
      </w:r>
      <w:proofErr w:type="spellEnd"/>
      <w:r w:rsidRPr="00BE1FA9">
        <w:t xml:space="preserve"> si vyžaduje jednorazový poplatok vo </w:t>
      </w:r>
      <w:r w:rsidR="00B6425D">
        <w:t>výške 25$ ( čo je približne 23€</w:t>
      </w:r>
      <w:r w:rsidRPr="00BE1FA9">
        <w:t>)</w:t>
      </w:r>
      <w:hyperlink r:id="rId23" w:history="1">
        <w:r w:rsidR="00C45CE8">
          <w:rPr>
            <w:rStyle w:val="Hypertextovprepojenie"/>
          </w:rPr>
          <w:t>[7</w:t>
        </w:r>
        <w:r w:rsidR="005806C6" w:rsidRPr="005806C6">
          <w:rPr>
            <w:rStyle w:val="Hypertextovprepojenie"/>
          </w:rPr>
          <w:t>]</w:t>
        </w:r>
      </w:hyperlink>
      <w:r w:rsidRPr="00BE1FA9">
        <w:t>. Tento poplatok pokrýva registráciu účtu pre vývojárov a umožňuje nám uverejniť a priamo aktualizovať náš projekt na tejto platforme</w:t>
      </w:r>
      <w:r w:rsidR="00B6425D">
        <w:t xml:space="preserve">. Keby sme chceli </w:t>
      </w:r>
      <w:r w:rsidR="00016AA6">
        <w:t>zverejniť</w:t>
      </w:r>
      <w:r w:rsidR="00B6425D">
        <w:t xml:space="preserve"> </w:t>
      </w:r>
      <w:r w:rsidR="00016AA6">
        <w:t>našu</w:t>
      </w:r>
      <w:r w:rsidR="00B6425D">
        <w:t xml:space="preserve"> </w:t>
      </w:r>
      <w:r w:rsidR="00016AA6">
        <w:t>aplikáciu</w:t>
      </w:r>
      <w:r w:rsidR="00B6425D">
        <w:t xml:space="preserve"> </w:t>
      </w:r>
      <w:r w:rsidR="00B6425D">
        <w:lastRenderedPageBreak/>
        <w:t>na túto p</w:t>
      </w:r>
      <w:r w:rsidR="00016AA6">
        <w:t xml:space="preserve">latformu, tak by sme ju zverejnili bez poplatkov. Tento model je veľmi obľúbený medzi vývojármi, pretože umožňuje rýchlejšie dosiahnuť širokú skupinu používateľov. </w:t>
      </w:r>
    </w:p>
    <w:p w:rsidR="005806C6" w:rsidRDefault="00B6425D" w:rsidP="005806C6">
      <w:pPr>
        <w:jc w:val="center"/>
      </w:pPr>
      <w:r>
        <w:t>Celkové náklady na vývoj</w:t>
      </w:r>
      <w:r w:rsidR="005806C6">
        <w:t xml:space="preserve"> našej</w:t>
      </w:r>
      <w:r>
        <w:t xml:space="preserve"> aplikácie</w:t>
      </w:r>
    </w:p>
    <w:tbl>
      <w:tblPr>
        <w:tblStyle w:val="Mriekatabuky"/>
        <w:tblW w:w="0" w:type="auto"/>
        <w:tblLook w:val="04A0" w:firstRow="1" w:lastRow="0" w:firstColumn="1" w:lastColumn="0" w:noHBand="0" w:noVBand="1"/>
      </w:tblPr>
      <w:tblGrid>
        <w:gridCol w:w="3020"/>
        <w:gridCol w:w="3020"/>
        <w:gridCol w:w="3021"/>
      </w:tblGrid>
      <w:tr w:rsidR="00B6425D" w:rsidRPr="005806C6" w:rsidTr="00B6425D">
        <w:tc>
          <w:tcPr>
            <w:tcW w:w="3020" w:type="dxa"/>
          </w:tcPr>
          <w:p w:rsidR="00B6425D" w:rsidRPr="005806C6" w:rsidRDefault="00D84A02" w:rsidP="00B6425D">
            <w:pPr>
              <w:jc w:val="center"/>
              <w:rPr>
                <w:b/>
                <w:sz w:val="28"/>
              </w:rPr>
            </w:pPr>
            <w:r>
              <w:rPr>
                <w:b/>
                <w:sz w:val="28"/>
              </w:rPr>
              <w:t>Technológia</w:t>
            </w:r>
          </w:p>
        </w:tc>
        <w:tc>
          <w:tcPr>
            <w:tcW w:w="3020" w:type="dxa"/>
          </w:tcPr>
          <w:p w:rsidR="00B6425D" w:rsidRPr="005806C6" w:rsidRDefault="00B6425D" w:rsidP="00B6425D">
            <w:pPr>
              <w:jc w:val="center"/>
              <w:rPr>
                <w:b/>
                <w:sz w:val="28"/>
              </w:rPr>
            </w:pPr>
            <w:r w:rsidRPr="005806C6">
              <w:rPr>
                <w:b/>
                <w:sz w:val="28"/>
              </w:rPr>
              <w:t>Cena</w:t>
            </w:r>
          </w:p>
        </w:tc>
        <w:tc>
          <w:tcPr>
            <w:tcW w:w="3021" w:type="dxa"/>
          </w:tcPr>
          <w:p w:rsidR="00B6425D" w:rsidRPr="005806C6" w:rsidRDefault="00B6425D" w:rsidP="00B6425D">
            <w:pPr>
              <w:jc w:val="center"/>
              <w:rPr>
                <w:b/>
                <w:sz w:val="28"/>
              </w:rPr>
            </w:pPr>
            <w:r w:rsidRPr="005806C6">
              <w:rPr>
                <w:b/>
                <w:sz w:val="28"/>
              </w:rPr>
              <w:t>Hodiny</w:t>
            </w:r>
          </w:p>
        </w:tc>
      </w:tr>
      <w:tr w:rsidR="00B6425D" w:rsidRPr="005806C6" w:rsidTr="00B6425D">
        <w:tc>
          <w:tcPr>
            <w:tcW w:w="3020" w:type="dxa"/>
          </w:tcPr>
          <w:p w:rsidR="00B6425D" w:rsidRPr="005806C6" w:rsidRDefault="00D84A02" w:rsidP="00B6425D">
            <w:pPr>
              <w:jc w:val="center"/>
              <w:rPr>
                <w:sz w:val="28"/>
              </w:rPr>
            </w:pPr>
            <w:r>
              <w:rPr>
                <w:sz w:val="28"/>
              </w:rPr>
              <w:t>XML</w:t>
            </w:r>
          </w:p>
        </w:tc>
        <w:tc>
          <w:tcPr>
            <w:tcW w:w="3020" w:type="dxa"/>
          </w:tcPr>
          <w:p w:rsidR="00B6425D" w:rsidRPr="005806C6" w:rsidRDefault="00B6425D" w:rsidP="00B6425D">
            <w:pPr>
              <w:jc w:val="center"/>
              <w:rPr>
                <w:sz w:val="28"/>
              </w:rPr>
            </w:pPr>
            <w:r w:rsidRPr="005806C6">
              <w:rPr>
                <w:sz w:val="28"/>
              </w:rPr>
              <w:t>0€</w:t>
            </w:r>
          </w:p>
        </w:tc>
        <w:tc>
          <w:tcPr>
            <w:tcW w:w="3021" w:type="dxa"/>
          </w:tcPr>
          <w:p w:rsidR="00B6425D" w:rsidRPr="005806C6" w:rsidRDefault="00B6425D" w:rsidP="00B6425D">
            <w:pPr>
              <w:jc w:val="center"/>
              <w:rPr>
                <w:sz w:val="28"/>
              </w:rPr>
            </w:pPr>
            <w:r w:rsidRPr="005806C6">
              <w:rPr>
                <w:sz w:val="28"/>
              </w:rPr>
              <w:t>15+</w:t>
            </w:r>
          </w:p>
        </w:tc>
      </w:tr>
      <w:tr w:rsidR="00B6425D" w:rsidRPr="005806C6" w:rsidTr="00B6425D">
        <w:tc>
          <w:tcPr>
            <w:tcW w:w="3020" w:type="dxa"/>
          </w:tcPr>
          <w:p w:rsidR="00B6425D" w:rsidRPr="005806C6" w:rsidRDefault="00D84A02" w:rsidP="00B6425D">
            <w:pPr>
              <w:jc w:val="center"/>
              <w:rPr>
                <w:sz w:val="28"/>
              </w:rPr>
            </w:pPr>
            <w:r>
              <w:rPr>
                <w:sz w:val="28"/>
              </w:rPr>
              <w:t>JAVA</w:t>
            </w:r>
          </w:p>
        </w:tc>
        <w:tc>
          <w:tcPr>
            <w:tcW w:w="3020" w:type="dxa"/>
          </w:tcPr>
          <w:p w:rsidR="00B6425D" w:rsidRPr="005806C6" w:rsidRDefault="00B6425D" w:rsidP="00B6425D">
            <w:pPr>
              <w:jc w:val="center"/>
              <w:rPr>
                <w:sz w:val="28"/>
              </w:rPr>
            </w:pPr>
            <w:r w:rsidRPr="005806C6">
              <w:rPr>
                <w:sz w:val="28"/>
              </w:rPr>
              <w:t>0€</w:t>
            </w:r>
          </w:p>
        </w:tc>
        <w:tc>
          <w:tcPr>
            <w:tcW w:w="3021" w:type="dxa"/>
          </w:tcPr>
          <w:p w:rsidR="00B6425D" w:rsidRPr="005806C6" w:rsidRDefault="00B6425D" w:rsidP="00B6425D">
            <w:pPr>
              <w:jc w:val="center"/>
              <w:rPr>
                <w:sz w:val="28"/>
              </w:rPr>
            </w:pPr>
            <w:r w:rsidRPr="005806C6">
              <w:rPr>
                <w:sz w:val="28"/>
              </w:rPr>
              <w:t>70+</w:t>
            </w:r>
          </w:p>
        </w:tc>
      </w:tr>
      <w:tr w:rsidR="00B6425D" w:rsidRPr="005806C6" w:rsidTr="00B6425D">
        <w:tc>
          <w:tcPr>
            <w:tcW w:w="3020" w:type="dxa"/>
          </w:tcPr>
          <w:p w:rsidR="00B6425D" w:rsidRPr="005806C6" w:rsidRDefault="00D84A02" w:rsidP="00B6425D">
            <w:pPr>
              <w:jc w:val="center"/>
              <w:rPr>
                <w:sz w:val="28"/>
              </w:rPr>
            </w:pPr>
            <w:proofErr w:type="spellStart"/>
            <w:r>
              <w:rPr>
                <w:sz w:val="28"/>
              </w:rPr>
              <w:t>SQLite</w:t>
            </w:r>
            <w:proofErr w:type="spellEnd"/>
          </w:p>
        </w:tc>
        <w:tc>
          <w:tcPr>
            <w:tcW w:w="3020" w:type="dxa"/>
          </w:tcPr>
          <w:p w:rsidR="00B6425D" w:rsidRPr="005806C6" w:rsidRDefault="00B6425D" w:rsidP="00B6425D">
            <w:pPr>
              <w:jc w:val="center"/>
              <w:rPr>
                <w:sz w:val="28"/>
              </w:rPr>
            </w:pPr>
            <w:r w:rsidRPr="005806C6">
              <w:rPr>
                <w:sz w:val="28"/>
              </w:rPr>
              <w:t>0€</w:t>
            </w:r>
          </w:p>
        </w:tc>
        <w:tc>
          <w:tcPr>
            <w:tcW w:w="3021" w:type="dxa"/>
          </w:tcPr>
          <w:p w:rsidR="00B6425D" w:rsidRPr="005806C6" w:rsidRDefault="00B6425D" w:rsidP="00B6425D">
            <w:pPr>
              <w:jc w:val="center"/>
              <w:rPr>
                <w:sz w:val="28"/>
              </w:rPr>
            </w:pPr>
            <w:r w:rsidRPr="005806C6">
              <w:rPr>
                <w:sz w:val="28"/>
              </w:rPr>
              <w:t>35+</w:t>
            </w:r>
          </w:p>
        </w:tc>
      </w:tr>
    </w:tbl>
    <w:p w:rsidR="00B6425D" w:rsidRDefault="00B6425D" w:rsidP="00A6376D"/>
    <w:p w:rsidR="00542871" w:rsidRDefault="00542871" w:rsidP="00A6376D"/>
    <w:p w:rsidR="00B926EA" w:rsidRDefault="00B926EA" w:rsidP="00B926EA">
      <w:pPr>
        <w:pStyle w:val="Nadpis1"/>
      </w:pPr>
      <w:bookmarkStart w:id="12" w:name="_Výsledky_práce"/>
      <w:bookmarkEnd w:id="12"/>
      <w:r>
        <w:lastRenderedPageBreak/>
        <w:t>Výsledky práce</w:t>
      </w:r>
    </w:p>
    <w:p w:rsidR="00F4453E" w:rsidRDefault="00016AA6" w:rsidP="00016AA6">
      <w:r>
        <w:t>Naša aplikácia bola vytvorená tak, aby bola vhodná pre jednoduché používanie kýmkoľvek, kto by chcel mať väčší prehľad o svojich vozidlách. Aplikáciu sa dá vyexportovať s príponou .</w:t>
      </w:r>
      <w:proofErr w:type="spellStart"/>
      <w:r>
        <w:t>apk</w:t>
      </w:r>
      <w:proofErr w:type="spellEnd"/>
      <w:r>
        <w:t xml:space="preserve">. </w:t>
      </w:r>
      <w:r w:rsidR="00F4453E">
        <w:t>Takže ju je možné používať a využívať na mobilných zariadeniach s operačným systémom Android.</w:t>
      </w:r>
    </w:p>
    <w:p w:rsidR="00F4453E" w:rsidRDefault="00F4453E" w:rsidP="00016AA6">
      <w:r>
        <w:t>Po nainštalovaní a spustení sa nám objaví úvodná stránka pre prihlásenie sa. Ak používateľ nemá účet, tak sa môže zaregistrovať pomocou tlačidla na obrazovke.  Po registrácií a prihlásení je používateľ prihlásený aj po vypnutí aplikácie, ak si zvoli možnosť zapamätať si ma.</w:t>
      </w:r>
    </w:p>
    <w:p w:rsidR="00F4453E" w:rsidRPr="00016AA6" w:rsidRDefault="00F4453E" w:rsidP="00016AA6"/>
    <w:p w:rsidR="00B926EA" w:rsidRDefault="00B926EA" w:rsidP="00B926EA">
      <w:pPr>
        <w:pStyle w:val="Nadpis2"/>
      </w:pPr>
      <w:bookmarkStart w:id="13" w:name="Databaza_Aplikacie"/>
      <w:bookmarkStart w:id="14" w:name="_Databáza_aplikácie"/>
      <w:bookmarkEnd w:id="13"/>
      <w:bookmarkEnd w:id="14"/>
      <w:r>
        <w:t>Databáza aplikácie</w:t>
      </w:r>
    </w:p>
    <w:p w:rsidR="00B926EA" w:rsidRDefault="00B926EA" w:rsidP="00B926EA">
      <w:pPr>
        <w:rPr>
          <w:b/>
          <w:szCs w:val="24"/>
        </w:rPr>
      </w:pPr>
      <w:r>
        <w:rPr>
          <w:szCs w:val="24"/>
        </w:rPr>
        <w:t xml:space="preserve">Náš projekt obsahuje databázu na skladovanie dát, ktorá je dôležitou časťou projektu. Databázu nastavujeme v triede </w:t>
      </w:r>
      <w:r w:rsidR="00C45CE8">
        <w:rPr>
          <w:szCs w:val="24"/>
        </w:rPr>
        <w:t>„</w:t>
      </w:r>
      <w:proofErr w:type="spellStart"/>
      <w:r w:rsidRPr="005B704A">
        <w:rPr>
          <w:szCs w:val="24"/>
        </w:rPr>
        <w:t>DatabaseHelper</w:t>
      </w:r>
      <w:proofErr w:type="spellEnd"/>
      <w:r w:rsidR="00C45CE8">
        <w:rPr>
          <w:szCs w:val="24"/>
        </w:rPr>
        <w:t>“</w:t>
      </w:r>
      <w:r>
        <w:rPr>
          <w:szCs w:val="24"/>
        </w:rPr>
        <w:t>, kde sa nachádza definícia databázy a taktiež metódy na manipuláciu sa dátami.</w:t>
      </w:r>
      <w:r w:rsidR="00FB05C4">
        <w:rPr>
          <w:szCs w:val="24"/>
        </w:rPr>
        <w:t xml:space="preserve"> Trieda „</w:t>
      </w:r>
      <w:proofErr w:type="spellStart"/>
      <w:r w:rsidR="00FB05C4" w:rsidRPr="00FB05C4">
        <w:rPr>
          <w:szCs w:val="24"/>
        </w:rPr>
        <w:t>D</w:t>
      </w:r>
      <w:r w:rsidR="00FB05C4">
        <w:rPr>
          <w:szCs w:val="24"/>
        </w:rPr>
        <w:t>atabaseHelper</w:t>
      </w:r>
      <w:proofErr w:type="spellEnd"/>
      <w:r w:rsidR="00FB05C4">
        <w:rPr>
          <w:szCs w:val="24"/>
        </w:rPr>
        <w:t>“ dedí metódy z triedy „</w:t>
      </w:r>
      <w:proofErr w:type="spellStart"/>
      <w:r w:rsidR="00FB05C4">
        <w:rPr>
          <w:szCs w:val="24"/>
        </w:rPr>
        <w:t>SQLiteOpenHelper</w:t>
      </w:r>
      <w:proofErr w:type="spellEnd"/>
      <w:r w:rsidR="00FB05C4">
        <w:rPr>
          <w:szCs w:val="24"/>
        </w:rPr>
        <w:t>“. Táto trieda obsahuje potrebné metódy na vytvorenie a manažovanie databázy ako sú: „</w:t>
      </w:r>
      <w:proofErr w:type="spellStart"/>
      <w:r w:rsidR="00FB05C4">
        <w:rPr>
          <w:szCs w:val="24"/>
        </w:rPr>
        <w:t>onCreate</w:t>
      </w:r>
      <w:proofErr w:type="spellEnd"/>
      <w:r w:rsidR="00FB05C4">
        <w:rPr>
          <w:szCs w:val="24"/>
        </w:rPr>
        <w:t>()“, „</w:t>
      </w:r>
      <w:proofErr w:type="spellStart"/>
      <w:r w:rsidR="00FB05C4">
        <w:rPr>
          <w:szCs w:val="24"/>
        </w:rPr>
        <w:t>onUpgrade</w:t>
      </w:r>
      <w:proofErr w:type="spellEnd"/>
      <w:r w:rsidR="00FB05C4">
        <w:rPr>
          <w:szCs w:val="24"/>
        </w:rPr>
        <w:t>()“ a „</w:t>
      </w:r>
      <w:proofErr w:type="spellStart"/>
      <w:r w:rsidR="00FB05C4">
        <w:rPr>
          <w:szCs w:val="24"/>
        </w:rPr>
        <w:t>onOpen</w:t>
      </w:r>
      <w:proofErr w:type="spellEnd"/>
      <w:r w:rsidR="00FB05C4">
        <w:rPr>
          <w:szCs w:val="24"/>
        </w:rPr>
        <w:t>()“</w:t>
      </w:r>
      <w:hyperlink r:id="rId24" w:history="1">
        <w:r w:rsidR="00FB05C4" w:rsidRPr="00DF72A4">
          <w:rPr>
            <w:rStyle w:val="Hypertextovprepojenie"/>
            <w:szCs w:val="24"/>
          </w:rPr>
          <w:t>[8]</w:t>
        </w:r>
      </w:hyperlink>
      <w:r w:rsidR="00FB05C4">
        <w:rPr>
          <w:szCs w:val="24"/>
        </w:rPr>
        <w:t xml:space="preserve">.  </w:t>
      </w:r>
      <w:r>
        <w:rPr>
          <w:szCs w:val="24"/>
        </w:rPr>
        <w:t xml:space="preserve"> Rozhodli sme sa písať metódy v tejto triede pre efektivitu a opätovné využitie kódu. Týmto spôsobom môžeme napísať metódy raz a potom použiť ich viackrát v celej aplikácií, čo zjednodušuje a urýchľuje proces vývoja. Taktiež nám to umožňuje udržiavať kód prehľadný a ľahko udržateľný, keďže všetky metódy sú sústredené na jednom mieste a nemusíme sa opakovať v iných častiach kódu. Databáza aplikácie sa volá </w:t>
      </w:r>
      <w:proofErr w:type="spellStart"/>
      <w:r w:rsidRPr="005B704A">
        <w:rPr>
          <w:szCs w:val="24"/>
        </w:rPr>
        <w:t>Database.db</w:t>
      </w:r>
      <w:proofErr w:type="spellEnd"/>
      <w:r w:rsidRPr="005B704A">
        <w:rPr>
          <w:szCs w:val="24"/>
        </w:rPr>
        <w:t>.</w:t>
      </w:r>
      <w:r>
        <w:rPr>
          <w:b/>
          <w:szCs w:val="24"/>
        </w:rPr>
        <w:t xml:space="preserve"> </w:t>
      </w:r>
    </w:p>
    <w:p w:rsidR="00B926EA" w:rsidRDefault="00B926EA" w:rsidP="00B926EA">
      <w:r>
        <w:rPr>
          <w:szCs w:val="24"/>
        </w:rPr>
        <w:t xml:space="preserve">Skladá sa zo siedmich tabuliek: </w:t>
      </w:r>
    </w:p>
    <w:p w:rsidR="00B926EA" w:rsidRDefault="00B926EA" w:rsidP="00B926EA">
      <w:pPr>
        <w:pStyle w:val="Odsekzoznamu"/>
        <w:numPr>
          <w:ilvl w:val="0"/>
          <w:numId w:val="11"/>
        </w:numPr>
      </w:pPr>
      <w:r>
        <w:t>„</w:t>
      </w:r>
      <w:proofErr w:type="spellStart"/>
      <w:r w:rsidRPr="00850775">
        <w:t>users_table</w:t>
      </w:r>
      <w:proofErr w:type="spellEnd"/>
      <w:r w:rsidRPr="00850775">
        <w:t>”</w:t>
      </w:r>
      <w:r>
        <w:t xml:space="preserve">:  Tabuľka do ktorej ukladáme informácie o používateľovi, ako sú ich meno, priezvisko, používateľské meno a heslo.  </w:t>
      </w:r>
    </w:p>
    <w:p w:rsidR="00B926EA" w:rsidRDefault="00B926EA" w:rsidP="00B926EA">
      <w:pPr>
        <w:pStyle w:val="Odsekzoznamu"/>
        <w:numPr>
          <w:ilvl w:val="0"/>
          <w:numId w:val="11"/>
        </w:numPr>
      </w:pPr>
      <w:r>
        <w:t>„</w:t>
      </w:r>
      <w:proofErr w:type="spellStart"/>
      <w:r w:rsidRPr="00850775">
        <w:t>cars_table</w:t>
      </w:r>
      <w:proofErr w:type="spellEnd"/>
      <w:r w:rsidRPr="00850775">
        <w:t>”</w:t>
      </w:r>
      <w:r>
        <w:t xml:space="preserve">:  Tabuľka slúžiaca na uchovávanie informácií o vozidlách, ako sú meno auta, značka, model, rok výroby, počet najazdených kilometrov na tachometri, typ paliva, fotka o aute a taktiež poznámky o aute.  </w:t>
      </w:r>
    </w:p>
    <w:p w:rsidR="00B926EA" w:rsidRDefault="00B926EA" w:rsidP="00B926EA">
      <w:pPr>
        <w:pStyle w:val="Odsekzoznamu"/>
        <w:numPr>
          <w:ilvl w:val="0"/>
          <w:numId w:val="11"/>
        </w:numPr>
      </w:pPr>
      <w:r>
        <w:t>„</w:t>
      </w:r>
      <w:proofErr w:type="spellStart"/>
      <w:r w:rsidRPr="00850775">
        <w:t>refuel_table</w:t>
      </w:r>
      <w:proofErr w:type="spellEnd"/>
      <w:r w:rsidRPr="00850775">
        <w:t>”:</w:t>
      </w:r>
      <w:r>
        <w:t xml:space="preserve">  Tabuľka pre záznamy o tankovaní paliva, ako sú dátum, čas,  miesto tankovania, množstvo(v litroch, kWh alebo kg, podľa typu paliva) a cenu. Konečná cena za tankovanie sa vypočíta automaticky po zadaní množstva a cenu za jednotku paliva.</w:t>
      </w:r>
    </w:p>
    <w:p w:rsidR="00B926EA" w:rsidRDefault="00B926EA" w:rsidP="00B926EA">
      <w:pPr>
        <w:pStyle w:val="Odsekzoznamu"/>
        <w:numPr>
          <w:ilvl w:val="0"/>
          <w:numId w:val="11"/>
        </w:numPr>
      </w:pPr>
      <w:r>
        <w:t>„</w:t>
      </w:r>
      <w:proofErr w:type="spellStart"/>
      <w:r w:rsidRPr="00E10020">
        <w:t>odometer</w:t>
      </w:r>
      <w:r>
        <w:t>_table</w:t>
      </w:r>
      <w:proofErr w:type="spellEnd"/>
      <w:r>
        <w:t xml:space="preserve">“: Tabuľka ukladajúca informácie o prejdených kilometrov. Po pridaní alebo odstránení záznamu sa aktualizuje počet najazdených kilometrov v tabuľke </w:t>
      </w:r>
      <w:r>
        <w:lastRenderedPageBreak/>
        <w:t>„</w:t>
      </w:r>
      <w:proofErr w:type="spellStart"/>
      <w:r>
        <w:t>cars_table</w:t>
      </w:r>
      <w:proofErr w:type="spellEnd"/>
      <w:r>
        <w:t>“.  Tabuľka obsahuje informácie ako sú dátum a počet najazdených kilometrov za ten deň.</w:t>
      </w:r>
    </w:p>
    <w:p w:rsidR="00B926EA" w:rsidRDefault="00B926EA" w:rsidP="00B926EA">
      <w:pPr>
        <w:pStyle w:val="Odsekzoznamu"/>
        <w:numPr>
          <w:ilvl w:val="0"/>
          <w:numId w:val="11"/>
        </w:numPr>
      </w:pPr>
      <w:r>
        <w:t>„</w:t>
      </w:r>
      <w:proofErr w:type="spellStart"/>
      <w:r>
        <w:t>expenses_table</w:t>
      </w:r>
      <w:proofErr w:type="spellEnd"/>
      <w:r>
        <w:t>“: Tabuľka obsahujúce náklady spojené s prevádzkou vozidiel alebo len bežným opotrebovaním. Obsahuje informácie ako sú dátum, čas, miesto výdavku, cena opravy a typ výdavku.</w:t>
      </w:r>
    </w:p>
    <w:p w:rsidR="00B926EA" w:rsidRDefault="00B926EA" w:rsidP="00B926EA">
      <w:pPr>
        <w:pStyle w:val="Odsekzoznamu"/>
        <w:numPr>
          <w:ilvl w:val="0"/>
          <w:numId w:val="11"/>
        </w:numPr>
      </w:pPr>
      <w:r>
        <w:t>„</w:t>
      </w:r>
      <w:proofErr w:type="spellStart"/>
      <w:r>
        <w:t>services_table</w:t>
      </w:r>
      <w:proofErr w:type="spellEnd"/>
      <w:r>
        <w:t>“: Tabuľka pre záznamy o servisoch vozidla. Obsahuje informácie ako sú dátum a čas opravy, miesto opravy, cena opravy a typ opravy.</w:t>
      </w:r>
    </w:p>
    <w:p w:rsidR="00C45CE8" w:rsidRDefault="00B926EA" w:rsidP="00C45CE8">
      <w:pPr>
        <w:pStyle w:val="Odsekzoznamu"/>
        <w:numPr>
          <w:ilvl w:val="0"/>
          <w:numId w:val="11"/>
        </w:numPr>
      </w:pPr>
      <w:r>
        <w:t>„</w:t>
      </w:r>
      <w:proofErr w:type="spellStart"/>
      <w:r>
        <w:t>notifications_table</w:t>
      </w:r>
      <w:proofErr w:type="spellEnd"/>
      <w:r>
        <w:t>“: Tabuľka, ktorá obsahuje informácie o upozorneniach, ktoré si sám  používateľ nastavil. V tabuľke sa nachádzajú informácie ako sú popis upozornenia,  typ opravy, miesto, dátum kedy sa má upozornenie spustiť alebo v akých časových intervaloch  sa má upozornenie opakovať.</w:t>
      </w:r>
    </w:p>
    <w:p w:rsidR="00C45CE8" w:rsidRPr="00C45CE8" w:rsidRDefault="00C45CE8" w:rsidP="00C45CE8">
      <w:pPr>
        <w:rPr>
          <w:szCs w:val="24"/>
        </w:rPr>
      </w:pPr>
      <w:r w:rsidRPr="00C45CE8">
        <w:rPr>
          <w:szCs w:val="24"/>
        </w:rPr>
        <w:t>Počas vývoju našej aplikácie sme narazili na problém spojený s aktualizáciou databázy. Zmeny, ktoré sme vykonali v štruktúre tabuliek alebo doménach, sa neprejavili v existujúcej databáze používateľa. Po preskúmaní problému sme zistili, že koreňom problému bola nemeniaca verzia databázy.  V </w:t>
      </w:r>
      <w:proofErr w:type="spellStart"/>
      <w:r w:rsidRPr="00C45CE8">
        <w:rPr>
          <w:szCs w:val="24"/>
        </w:rPr>
        <w:t>SQLite</w:t>
      </w:r>
      <w:proofErr w:type="spellEnd"/>
      <w:r w:rsidRPr="00C45CE8">
        <w:rPr>
          <w:szCs w:val="24"/>
        </w:rPr>
        <w:t xml:space="preserve"> je nevyhnutné zvýšiť verziu databázy, aby systém vedel, že sa má vykonať aktualizácia štruktúry databázy pomocou metódy „</w:t>
      </w:r>
      <w:proofErr w:type="spellStart"/>
      <w:r w:rsidRPr="00C45CE8">
        <w:rPr>
          <w:szCs w:val="24"/>
        </w:rPr>
        <w:t>onUpgrade</w:t>
      </w:r>
      <w:proofErr w:type="spellEnd"/>
      <w:r w:rsidRPr="00C45CE8">
        <w:rPr>
          <w:szCs w:val="24"/>
        </w:rPr>
        <w:t>()“ v triede „</w:t>
      </w:r>
      <w:proofErr w:type="spellStart"/>
      <w:r w:rsidRPr="00C45CE8">
        <w:rPr>
          <w:szCs w:val="24"/>
        </w:rPr>
        <w:t>Databasehelper</w:t>
      </w:r>
      <w:proofErr w:type="spellEnd"/>
      <w:r w:rsidRPr="00C45CE8">
        <w:rPr>
          <w:szCs w:val="24"/>
        </w:rPr>
        <w:t xml:space="preserve">“. Riešenie tohto problému spočívalo v jednoduchej, ale dôležitej zmene: </w:t>
      </w:r>
      <w:proofErr w:type="spellStart"/>
      <w:r w:rsidRPr="00C45CE8">
        <w:rPr>
          <w:szCs w:val="24"/>
        </w:rPr>
        <w:t>inkrementácii</w:t>
      </w:r>
      <w:proofErr w:type="spellEnd"/>
      <w:r w:rsidRPr="00C45CE8">
        <w:rPr>
          <w:szCs w:val="24"/>
        </w:rPr>
        <w:t xml:space="preserve"> čísla verzie databázy v kóde, kde sme definovali databázu. Táto zmena signalizovala </w:t>
      </w:r>
      <w:proofErr w:type="spellStart"/>
      <w:r w:rsidRPr="00C45CE8">
        <w:rPr>
          <w:szCs w:val="24"/>
        </w:rPr>
        <w:t>SQLite</w:t>
      </w:r>
      <w:proofErr w:type="spellEnd"/>
      <w:r w:rsidRPr="00C45CE8">
        <w:rPr>
          <w:szCs w:val="24"/>
        </w:rPr>
        <w:t xml:space="preserve"> </w:t>
      </w:r>
      <w:proofErr w:type="spellStart"/>
      <w:r w:rsidRPr="00C45CE8">
        <w:rPr>
          <w:szCs w:val="24"/>
        </w:rPr>
        <w:t>engine</w:t>
      </w:r>
      <w:proofErr w:type="spellEnd"/>
      <w:r w:rsidRPr="00C45CE8">
        <w:rPr>
          <w:szCs w:val="24"/>
        </w:rPr>
        <w:t xml:space="preserve">, aby spustil aktualizáciu databázy </w:t>
      </w:r>
      <w:hyperlink r:id="rId25" w:history="1">
        <w:r w:rsidRPr="00C45CE8">
          <w:rPr>
            <w:rStyle w:val="Hypertextovprepojenie"/>
            <w:szCs w:val="24"/>
          </w:rPr>
          <w:t>[</w:t>
        </w:r>
        <w:r w:rsidR="00FB05C4">
          <w:rPr>
            <w:rStyle w:val="Hypertextovprepojenie"/>
            <w:szCs w:val="24"/>
          </w:rPr>
          <w:t>9</w:t>
        </w:r>
        <w:r w:rsidRPr="00C45CE8">
          <w:rPr>
            <w:rStyle w:val="Hypertextovprepojenie"/>
            <w:szCs w:val="24"/>
          </w:rPr>
          <w:t>]</w:t>
        </w:r>
      </w:hyperlink>
      <w:r w:rsidRPr="00C45CE8">
        <w:rPr>
          <w:szCs w:val="24"/>
        </w:rPr>
        <w:t>.</w:t>
      </w:r>
    </w:p>
    <w:p w:rsidR="00C45CE8" w:rsidRPr="00BE1FA9" w:rsidRDefault="00C45CE8" w:rsidP="00C45CE8"/>
    <w:p w:rsidR="003479E6" w:rsidRDefault="0070269F" w:rsidP="003479E6">
      <w:pPr>
        <w:pStyle w:val="Nadpis2"/>
      </w:pPr>
      <w:bookmarkStart w:id="15" w:name="MainActivity"/>
      <w:bookmarkStart w:id="16" w:name="_MainActivity_a_pridávanie"/>
      <w:bookmarkEnd w:id="15"/>
      <w:bookmarkEnd w:id="16"/>
      <w:proofErr w:type="spellStart"/>
      <w:r>
        <w:t>Main</w:t>
      </w:r>
      <w:r w:rsidR="003479E6">
        <w:t>Activity</w:t>
      </w:r>
      <w:proofErr w:type="spellEnd"/>
      <w:r w:rsidR="00F978D0">
        <w:t xml:space="preserve"> a</w:t>
      </w:r>
      <w:r w:rsidR="00083E0F">
        <w:t> pridávanie auta</w:t>
      </w:r>
    </w:p>
    <w:p w:rsidR="00AA54C4" w:rsidRDefault="003479E6" w:rsidP="00ED747D">
      <w:r>
        <w:t xml:space="preserve">Vytváranie aplikácií sa vždy začína súborom </w:t>
      </w:r>
      <w:proofErr w:type="spellStart"/>
      <w:r>
        <w:t>MainActivity</w:t>
      </w:r>
      <w:proofErr w:type="spellEnd"/>
      <w:r>
        <w:t xml:space="preserve"> a rozložením aplikácie. Rozhodli sme sa nepoužiť vstavané rozloženie od Android </w:t>
      </w:r>
      <w:proofErr w:type="spellStart"/>
      <w:r>
        <w:t>Studio</w:t>
      </w:r>
      <w:proofErr w:type="spellEnd"/>
      <w:r>
        <w:t xml:space="preserve">, ale všetky rozloženia si vytvoriť sami. </w:t>
      </w:r>
    </w:p>
    <w:p w:rsidR="00653A2F" w:rsidRPr="00565A4E" w:rsidRDefault="00653A2F" w:rsidP="00653A2F">
      <w:r>
        <w:t>Hlavná aktivita je jedna z troch dôležitých aktivít tejto aplikácie. Ostatné doležíte aktivity sú: Štatistická aktivita a Notifikačná aktivita. V hlavnej aktivite vidíme najprv obrazovku bez pridaného auta. Užívateľ vidí základné rozhranie aplikácie, kde sa nachádzajú rôzne možnosti a funkcie, vrátane tlačidla „plus“.  Toto tlačidlo slúži k pridaniu nového vozidla do aplikácie. Po stlačení tohto tlačidla, sa spusti udalosť, ktorá otvorí novú aktivitu s názvom  „</w:t>
      </w:r>
      <w:proofErr w:type="spellStart"/>
      <w:r>
        <w:t>AddPage</w:t>
      </w:r>
      <w:proofErr w:type="spellEnd"/>
      <w:r>
        <w:t xml:space="preserve">“. V tejto aktivite ma používateľ možnosť pridať si vozidlo do aplikácie. </w:t>
      </w:r>
    </w:p>
    <w:p w:rsidR="00653A2F" w:rsidRDefault="00653A2F" w:rsidP="00653A2F">
      <w:r>
        <w:t>V „</w:t>
      </w:r>
      <w:proofErr w:type="spellStart"/>
      <w:r>
        <w:t>AddPage</w:t>
      </w:r>
      <w:proofErr w:type="spellEnd"/>
      <w:r>
        <w:t xml:space="preserve">“ sa nachádza formulár. Povinné sú informácie ako značka auta, model auta, rok výroby a počet najazdených kilometrov. Používateľ taktiež môže zadať „meno“ auta, ktoré pomôže pri vyberaní auta z výpisu zadaných aut. Taktiež si používateľ môže vybrať fotku </w:t>
      </w:r>
      <w:r w:rsidR="001864E8">
        <w:lastRenderedPageBreak/>
        <w:t>o aute z galérie</w:t>
      </w:r>
      <w:r>
        <w:t xml:space="preserve"> zariadenia a taktiež si napísať dajaké poznámky o aute v políčku „Notes“. Po stlačení tohto tlačidla „pridať“ sú zadané informácie uložené do databázy a zobrazenie sa prepne naspäť na hlavnú aktivitu. Používateľ teraz vidí svoje pridané auto v hlavnej aktivite.</w:t>
      </w:r>
    </w:p>
    <w:p w:rsidR="00653A2F" w:rsidRDefault="00653A2F" w:rsidP="00653A2F">
      <w:r>
        <w:t>Po pridaní auta a opätovnom stlačení tlačidla „plus“, sa otvorí menšie menu pozostávajúce zo štyroch tlačidiel. Každé tlačidlo v tomto menu reprezentuje konkrétnu kategóriu udalosti a po stlačení sa otvorí príslušná aktivita, kde používateľ môže vložiť podrobnosti o danej udalosti. Napríklad, po stlačení tlačidla pre zápis o prejdených kilometroch sa otvorí aktivita, kde používateľ si môže zadať dátum a počet prejdených kilometrov vozidlom. Podobne, ostatné tlačidlá umožňujú požívateľovi vytvoriť si záznamy o servise, výdavkoch a tankovaní paliva súvisiacich s daným vozidlom. Po pridaní záznamu sa obrazovka vráti na hlavnú aktivitu a vytvorí sa kartička s daným záznamom, ktorý sa dá vymazať spolu s celým záznamom.</w:t>
      </w:r>
    </w:p>
    <w:p w:rsidR="00AA54C4" w:rsidRDefault="00552159" w:rsidP="00ED747D">
      <w:r w:rsidRPr="00D64180">
        <w:rPr>
          <w:noProof/>
          <w:lang w:eastAsia="sk-SK"/>
        </w:rPr>
        <w:drawing>
          <wp:anchor distT="0" distB="0" distL="114300" distR="114300" simplePos="0" relativeHeight="251661312" behindDoc="1" locked="0" layoutInCell="1" allowOverlap="1">
            <wp:simplePos x="0" y="0"/>
            <wp:positionH relativeFrom="margin">
              <wp:posOffset>149225</wp:posOffset>
            </wp:positionH>
            <wp:positionV relativeFrom="paragraph">
              <wp:posOffset>12065</wp:posOffset>
            </wp:positionV>
            <wp:extent cx="2065020" cy="4193540"/>
            <wp:effectExtent l="0" t="0" r="0" b="0"/>
            <wp:wrapTight wrapText="bothSides">
              <wp:wrapPolygon edited="0">
                <wp:start x="0" y="0"/>
                <wp:lineTo x="0" y="21489"/>
                <wp:lineTo x="21321" y="21489"/>
                <wp:lineTo x="21321" y="0"/>
                <wp:lineTo x="0" y="0"/>
              </wp:wrapPolygon>
            </wp:wrapTight>
            <wp:docPr id="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065020" cy="4193540"/>
                    </a:xfrm>
                    <a:prstGeom prst="rect">
                      <a:avLst/>
                    </a:prstGeom>
                  </pic:spPr>
                </pic:pic>
              </a:graphicData>
            </a:graphic>
            <wp14:sizeRelH relativeFrom="margin">
              <wp14:pctWidth>0</wp14:pctWidth>
            </wp14:sizeRelH>
            <wp14:sizeRelV relativeFrom="margin">
              <wp14:pctHeight>0</wp14:pctHeight>
            </wp14:sizeRelV>
          </wp:anchor>
        </w:drawing>
      </w:r>
      <w:r w:rsidRPr="00565A4E">
        <w:rPr>
          <w:noProof/>
          <w:lang w:eastAsia="sk-SK"/>
        </w:rPr>
        <w:drawing>
          <wp:anchor distT="0" distB="0" distL="114300" distR="114300" simplePos="0" relativeHeight="251662336" behindDoc="1" locked="0" layoutInCell="1" allowOverlap="1">
            <wp:simplePos x="0" y="0"/>
            <wp:positionH relativeFrom="margin">
              <wp:posOffset>3017804</wp:posOffset>
            </wp:positionH>
            <wp:positionV relativeFrom="paragraph">
              <wp:posOffset>12065</wp:posOffset>
            </wp:positionV>
            <wp:extent cx="2089785" cy="4193540"/>
            <wp:effectExtent l="0" t="0" r="5715" b="0"/>
            <wp:wrapTight wrapText="bothSides">
              <wp:wrapPolygon edited="0">
                <wp:start x="0" y="0"/>
                <wp:lineTo x="0" y="21489"/>
                <wp:lineTo x="21462" y="21489"/>
                <wp:lineTo x="21462" y="0"/>
                <wp:lineTo x="0" y="0"/>
              </wp:wrapPolygon>
            </wp:wrapTight>
            <wp:docPr id="3" name="Obráz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089785" cy="4193540"/>
                    </a:xfrm>
                    <a:prstGeom prst="rect">
                      <a:avLst/>
                    </a:prstGeom>
                  </pic:spPr>
                </pic:pic>
              </a:graphicData>
            </a:graphic>
            <wp14:sizeRelH relativeFrom="page">
              <wp14:pctWidth>0</wp14:pctWidth>
            </wp14:sizeRelH>
            <wp14:sizeRelV relativeFrom="page">
              <wp14:pctHeight>0</wp14:pctHeight>
            </wp14:sizeRelV>
          </wp:anchor>
        </w:drawing>
      </w:r>
    </w:p>
    <w:p w:rsidR="00AA54C4" w:rsidRDefault="00AA54C4" w:rsidP="00ED747D"/>
    <w:p w:rsidR="00AA54C4" w:rsidRDefault="00AA54C4" w:rsidP="00ED747D"/>
    <w:p w:rsidR="00AA54C4" w:rsidRDefault="00AA54C4" w:rsidP="00ED747D"/>
    <w:p w:rsidR="00AA54C4" w:rsidRDefault="00AA54C4" w:rsidP="00ED747D"/>
    <w:p w:rsidR="00AA54C4" w:rsidRDefault="00AA54C4" w:rsidP="00ED747D"/>
    <w:p w:rsidR="00AA54C4" w:rsidRDefault="00AA54C4" w:rsidP="00ED747D"/>
    <w:p w:rsidR="00265D1E" w:rsidRDefault="00265D1E" w:rsidP="00ED747D"/>
    <w:p w:rsidR="009B1A21" w:rsidRDefault="009B1A21" w:rsidP="00ED747D"/>
    <w:p w:rsidR="009B1A21" w:rsidRDefault="009B1A21" w:rsidP="00ED747D"/>
    <w:p w:rsidR="009B1A21" w:rsidRDefault="00552159" w:rsidP="00ED747D">
      <w:r>
        <w:rPr>
          <w:noProof/>
          <w:lang w:eastAsia="sk-SK"/>
        </w:rPr>
        <mc:AlternateContent>
          <mc:Choice Requires="wps">
            <w:drawing>
              <wp:anchor distT="0" distB="0" distL="114300" distR="114300" simplePos="0" relativeHeight="251660288" behindDoc="1" locked="0" layoutInCell="1" allowOverlap="1" wp14:anchorId="34F8650F" wp14:editId="3849B190">
                <wp:simplePos x="0" y="0"/>
                <wp:positionH relativeFrom="margin">
                  <wp:posOffset>-193938</wp:posOffset>
                </wp:positionH>
                <wp:positionV relativeFrom="paragraph">
                  <wp:posOffset>408305</wp:posOffset>
                </wp:positionV>
                <wp:extent cx="2838450" cy="189230"/>
                <wp:effectExtent l="0" t="0" r="0" b="1270"/>
                <wp:wrapTight wrapText="bothSides">
                  <wp:wrapPolygon edited="0">
                    <wp:start x="0" y="0"/>
                    <wp:lineTo x="0" y="19570"/>
                    <wp:lineTo x="21455" y="19570"/>
                    <wp:lineTo x="21455" y="0"/>
                    <wp:lineTo x="0" y="0"/>
                  </wp:wrapPolygon>
                </wp:wrapTight>
                <wp:docPr id="2" name="Textové pole 2"/>
                <wp:cNvGraphicFramePr/>
                <a:graphic xmlns:a="http://schemas.openxmlformats.org/drawingml/2006/main">
                  <a:graphicData uri="http://schemas.microsoft.com/office/word/2010/wordprocessingShape">
                    <wps:wsp>
                      <wps:cNvSpPr txBox="1"/>
                      <wps:spPr>
                        <a:xfrm>
                          <a:off x="0" y="0"/>
                          <a:ext cx="2838450" cy="189230"/>
                        </a:xfrm>
                        <a:prstGeom prst="rect">
                          <a:avLst/>
                        </a:prstGeom>
                        <a:solidFill>
                          <a:prstClr val="white"/>
                        </a:solidFill>
                        <a:ln>
                          <a:noFill/>
                        </a:ln>
                      </wps:spPr>
                      <wps:txbx>
                        <w:txbxContent>
                          <w:p w:rsidR="00F4453E" w:rsidRPr="00653A2F" w:rsidRDefault="00F4453E" w:rsidP="00D64180">
                            <w:pPr>
                              <w:pStyle w:val="Popis"/>
                              <w:jc w:val="center"/>
                              <w:rPr>
                                <w:i w:val="0"/>
                                <w:color w:val="000000" w:themeColor="text1"/>
                                <w:sz w:val="24"/>
                                <w:szCs w:val="16"/>
                              </w:rPr>
                            </w:pPr>
                            <w:r w:rsidRPr="00653A2F">
                              <w:rPr>
                                <w:i w:val="0"/>
                                <w:color w:val="000000" w:themeColor="text1"/>
                                <w:sz w:val="24"/>
                                <w:szCs w:val="16"/>
                              </w:rPr>
                              <w:t xml:space="preserve">Obr. 2.2.-1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4F8650F" id="_x0000_t202" coordsize="21600,21600" o:spt="202" path="m,l,21600r21600,l21600,xe">
                <v:stroke joinstyle="miter"/>
                <v:path gradientshapeok="t" o:connecttype="rect"/>
              </v:shapetype>
              <v:shape id="Textové pole 2" o:spid="_x0000_s1026" type="#_x0000_t202" style="position:absolute;left:0;text-align:left;margin-left:-15.25pt;margin-top:32.15pt;width:223.5pt;height:14.9pt;z-index:-2516561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" stroked="f">
                <v:textbox inset="0,0,0,0">
                  <w:txbxContent>
                    <w:p w:rsidR="00F4453E" w:rsidRPr="00653A2F" w:rsidRDefault="00F4453E" w:rsidP="00D64180">
                      <w:pPr>
                        <w:pStyle w:val="Popis"/>
                        <w:jc w:val="center"/>
                        <w:rPr>
                          <w:i w:val="0"/>
                          <w:color w:val="000000" w:themeColor="text1"/>
                          <w:sz w:val="24"/>
                          <w:szCs w:val="16"/>
                        </w:rPr>
                      </w:pPr>
                      <w:r w:rsidRPr="00653A2F">
                        <w:rPr>
                          <w:i w:val="0"/>
                          <w:color w:val="000000" w:themeColor="text1"/>
                          <w:sz w:val="24"/>
                          <w:szCs w:val="16"/>
                        </w:rPr>
                        <w:t xml:space="preserve">Obr. 2.2.-1 </w:t>
                      </w:r>
                    </w:p>
                  </w:txbxContent>
                </v:textbox>
                <w10:wrap type="tight" anchorx="margin"/>
              </v:shape>
            </w:pict>
          </mc:Fallback>
        </mc:AlternateContent>
      </w:r>
    </w:p>
    <w:p w:rsidR="005D22E4" w:rsidRDefault="00653A2F" w:rsidP="00ED747D">
      <w:r>
        <w:rPr>
          <w:noProof/>
          <w:lang w:eastAsia="sk-SK"/>
        </w:rPr>
        <mc:AlternateContent>
          <mc:Choice Requires="wps">
            <w:drawing>
              <wp:anchor distT="0" distB="0" distL="114300" distR="114300" simplePos="0" relativeHeight="251664384" behindDoc="1" locked="0" layoutInCell="1" allowOverlap="1" wp14:anchorId="39DDB508" wp14:editId="0976C7FB">
                <wp:simplePos x="0" y="0"/>
                <wp:positionH relativeFrom="margin">
                  <wp:posOffset>2516374</wp:posOffset>
                </wp:positionH>
                <wp:positionV relativeFrom="paragraph">
                  <wp:posOffset>16510</wp:posOffset>
                </wp:positionV>
                <wp:extent cx="2838450" cy="157480"/>
                <wp:effectExtent l="0" t="0" r="0" b="0"/>
                <wp:wrapTight wrapText="bothSides">
                  <wp:wrapPolygon edited="0">
                    <wp:start x="0" y="0"/>
                    <wp:lineTo x="0" y="18290"/>
                    <wp:lineTo x="21455" y="18290"/>
                    <wp:lineTo x="21455" y="0"/>
                    <wp:lineTo x="0" y="0"/>
                  </wp:wrapPolygon>
                </wp:wrapTight>
                <wp:docPr id="4" name="Textové pole 4"/>
                <wp:cNvGraphicFramePr/>
                <a:graphic xmlns:a="http://schemas.openxmlformats.org/drawingml/2006/main">
                  <a:graphicData uri="http://schemas.microsoft.com/office/word/2010/wordprocessingShape">
                    <wps:wsp>
                      <wps:cNvSpPr txBox="1"/>
                      <wps:spPr>
                        <a:xfrm>
                          <a:off x="0" y="0"/>
                          <a:ext cx="2838450" cy="157480"/>
                        </a:xfrm>
                        <a:prstGeom prst="rect">
                          <a:avLst/>
                        </a:prstGeom>
                        <a:solidFill>
                          <a:prstClr val="white"/>
                        </a:solidFill>
                        <a:ln>
                          <a:noFill/>
                        </a:ln>
                      </wps:spPr>
                      <wps:txbx>
                        <w:txbxContent>
                          <w:p w:rsidR="00F4453E" w:rsidRPr="00653A2F" w:rsidRDefault="00F4453E" w:rsidP="00565A4E">
                            <w:pPr>
                              <w:pStyle w:val="Popis"/>
                              <w:jc w:val="center"/>
                              <w:rPr>
                                <w:i w:val="0"/>
                                <w:color w:val="000000" w:themeColor="text1"/>
                                <w:sz w:val="24"/>
                                <w:szCs w:val="16"/>
                              </w:rPr>
                            </w:pPr>
                            <w:r w:rsidRPr="00653A2F">
                              <w:rPr>
                                <w:i w:val="0"/>
                                <w:color w:val="000000" w:themeColor="text1"/>
                                <w:sz w:val="24"/>
                                <w:szCs w:val="16"/>
                              </w:rPr>
                              <w:t>Obr. 2.2.-2</w:t>
                            </w:r>
                          </w:p>
                          <w:p w:rsidR="00F4453E" w:rsidRPr="00653A2F" w:rsidRDefault="00F4453E" w:rsidP="00565A4E">
                            <w:pPr>
                              <w:rPr>
                                <w:sz w:val="40"/>
                              </w:rPr>
                            </w:pPr>
                          </w:p>
                          <w:p w:rsidR="00F4453E" w:rsidRPr="00653A2F" w:rsidRDefault="00F4453E" w:rsidP="00565A4E">
                            <w:pPr>
                              <w:rPr>
                                <w:sz w:val="40"/>
                              </w:rPr>
                            </w:pPr>
                          </w:p>
                          <w:p w:rsidR="00F4453E" w:rsidRPr="00653A2F" w:rsidRDefault="00F4453E" w:rsidP="00565A4E">
                            <w:pPr>
                              <w:rPr>
                                <w:sz w:val="40"/>
                              </w:rPr>
                            </w:pPr>
                          </w:p>
                          <w:p w:rsidR="00F4453E" w:rsidRPr="00653A2F" w:rsidRDefault="00F4453E" w:rsidP="00565A4E">
                            <w:pPr>
                              <w:rPr>
                                <w:sz w:val="40"/>
                              </w:rPr>
                            </w:pPr>
                          </w:p>
                          <w:p w:rsidR="00F4453E" w:rsidRPr="00653A2F" w:rsidRDefault="00F4453E" w:rsidP="00565A4E">
                            <w:pPr>
                              <w:rPr>
                                <w:sz w:val="40"/>
                              </w:rPr>
                            </w:pPr>
                          </w:p>
                          <w:p w:rsidR="00F4453E" w:rsidRPr="00653A2F" w:rsidRDefault="00F4453E" w:rsidP="00565A4E">
                            <w:pPr>
                              <w:rPr>
                                <w:sz w:val="40"/>
                              </w:rPr>
                            </w:pPr>
                          </w:p>
                          <w:p w:rsidR="00F4453E" w:rsidRPr="00653A2F" w:rsidRDefault="00F4453E" w:rsidP="00565A4E">
                            <w:pPr>
                              <w:rPr>
                                <w:sz w:val="4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DDB508" id="Textové pole 4" o:spid="_x0000_s1027" type="#_x0000_t202" style="position:absolute;left:0;text-align:left;margin-left:198.15pt;margin-top:1.3pt;width:223.5pt;height:12.4pt;z-index:-2516520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" stroked="f">
                <v:textbox inset="0,0,0,0">
                  <w:txbxContent>
                    <w:p w:rsidR="00F4453E" w:rsidRPr="00653A2F" w:rsidRDefault="00F4453E" w:rsidP="00565A4E">
                      <w:pPr>
                        <w:pStyle w:val="Popis"/>
                        <w:jc w:val="center"/>
                        <w:rPr>
                          <w:i w:val="0"/>
                          <w:color w:val="000000" w:themeColor="text1"/>
                          <w:sz w:val="24"/>
                          <w:szCs w:val="16"/>
                        </w:rPr>
                      </w:pPr>
                      <w:r w:rsidRPr="00653A2F">
                        <w:rPr>
                          <w:i w:val="0"/>
                          <w:color w:val="000000" w:themeColor="text1"/>
                          <w:sz w:val="24"/>
                          <w:szCs w:val="16"/>
                        </w:rPr>
                        <w:t>Obr. 2.2.-2</w:t>
                      </w:r>
                    </w:p>
                    <w:p w:rsidR="00F4453E" w:rsidRPr="00653A2F" w:rsidRDefault="00F4453E" w:rsidP="00565A4E">
                      <w:pPr>
                        <w:rPr>
                          <w:sz w:val="40"/>
                        </w:rPr>
                      </w:pPr>
                    </w:p>
                    <w:p w:rsidR="00F4453E" w:rsidRPr="00653A2F" w:rsidRDefault="00F4453E" w:rsidP="00565A4E">
                      <w:pPr>
                        <w:rPr>
                          <w:sz w:val="40"/>
                        </w:rPr>
                      </w:pPr>
                    </w:p>
                    <w:p w:rsidR="00F4453E" w:rsidRPr="00653A2F" w:rsidRDefault="00F4453E" w:rsidP="00565A4E">
                      <w:pPr>
                        <w:rPr>
                          <w:sz w:val="40"/>
                        </w:rPr>
                      </w:pPr>
                    </w:p>
                    <w:p w:rsidR="00F4453E" w:rsidRPr="00653A2F" w:rsidRDefault="00F4453E" w:rsidP="00565A4E">
                      <w:pPr>
                        <w:rPr>
                          <w:sz w:val="40"/>
                        </w:rPr>
                      </w:pPr>
                    </w:p>
                    <w:p w:rsidR="00F4453E" w:rsidRPr="00653A2F" w:rsidRDefault="00F4453E" w:rsidP="00565A4E">
                      <w:pPr>
                        <w:rPr>
                          <w:sz w:val="40"/>
                        </w:rPr>
                      </w:pPr>
                    </w:p>
                    <w:p w:rsidR="00F4453E" w:rsidRPr="00653A2F" w:rsidRDefault="00F4453E" w:rsidP="00565A4E">
                      <w:pPr>
                        <w:rPr>
                          <w:sz w:val="40"/>
                        </w:rPr>
                      </w:pPr>
                    </w:p>
                    <w:p w:rsidR="00F4453E" w:rsidRPr="00653A2F" w:rsidRDefault="00F4453E" w:rsidP="00565A4E">
                      <w:pPr>
                        <w:rPr>
                          <w:sz w:val="40"/>
                        </w:rPr>
                      </w:pPr>
                    </w:p>
                  </w:txbxContent>
                </v:textbox>
                <w10:wrap type="tight" anchorx="margin"/>
              </v:shape>
            </w:pict>
          </mc:Fallback>
        </mc:AlternateContent>
      </w:r>
    </w:p>
    <w:p w:rsidR="00565A4E" w:rsidRDefault="00565A4E" w:rsidP="00565A4E"/>
    <w:p w:rsidR="00265D1E" w:rsidRDefault="00265D1E" w:rsidP="00565A4E"/>
    <w:p w:rsidR="00265D1E" w:rsidRDefault="00265D1E" w:rsidP="00565A4E"/>
    <w:p w:rsidR="00265D1E" w:rsidRDefault="00265D1E" w:rsidP="00565A4E"/>
    <w:p w:rsidR="00265D1E" w:rsidRDefault="00653A2F" w:rsidP="00565A4E">
      <w:r w:rsidRPr="00F978D0">
        <w:rPr>
          <w:noProof/>
          <w:lang w:eastAsia="sk-SK"/>
        </w:rPr>
        <w:lastRenderedPageBreak/>
        <w:drawing>
          <wp:anchor distT="0" distB="0" distL="114300" distR="114300" simplePos="0" relativeHeight="251668480" behindDoc="1" locked="0" layoutInCell="1" allowOverlap="1">
            <wp:simplePos x="0" y="0"/>
            <wp:positionH relativeFrom="page">
              <wp:align>center</wp:align>
            </wp:positionH>
            <wp:positionV relativeFrom="paragraph">
              <wp:posOffset>0</wp:posOffset>
            </wp:positionV>
            <wp:extent cx="1964690" cy="3812540"/>
            <wp:effectExtent l="0" t="0" r="0" b="0"/>
            <wp:wrapTight wrapText="bothSides">
              <wp:wrapPolygon edited="0">
                <wp:start x="0" y="0"/>
                <wp:lineTo x="0" y="21478"/>
                <wp:lineTo x="21363" y="21478"/>
                <wp:lineTo x="21363" y="0"/>
                <wp:lineTo x="0" y="0"/>
              </wp:wrapPolygon>
            </wp:wrapTight>
            <wp:docPr id="7" name="Obrázok 7" descr="C:\Users\PC\Downloads\Screenshot 2024-03-03 1532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ownloads\Screenshot 2024-03-03 153254.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64690" cy="38125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65D1E" w:rsidRDefault="00265D1E" w:rsidP="00565A4E"/>
    <w:p w:rsidR="00265D1E" w:rsidRDefault="00265D1E" w:rsidP="00565A4E"/>
    <w:p w:rsidR="00265D1E" w:rsidRDefault="00265D1E" w:rsidP="00565A4E"/>
    <w:p w:rsidR="00265D1E" w:rsidRDefault="00265D1E" w:rsidP="00565A4E"/>
    <w:p w:rsidR="00265D1E" w:rsidRDefault="00265D1E" w:rsidP="00565A4E"/>
    <w:p w:rsidR="00265D1E" w:rsidRDefault="00265D1E" w:rsidP="00565A4E"/>
    <w:p w:rsidR="00F4453E" w:rsidRDefault="00F4453E" w:rsidP="00565A4E"/>
    <w:p w:rsidR="009B1A21" w:rsidRDefault="009B1A21" w:rsidP="00565A4E"/>
    <w:p w:rsidR="009B1A21" w:rsidRDefault="009B1A21" w:rsidP="00565A4E"/>
    <w:p w:rsidR="009B1A21" w:rsidRDefault="000B5458" w:rsidP="00565A4E">
      <w:r>
        <w:rPr>
          <w:noProof/>
          <w:lang w:eastAsia="sk-SK"/>
        </w:rPr>
        <mc:AlternateContent>
          <mc:Choice Requires="wps">
            <w:drawing>
              <wp:anchor distT="0" distB="0" distL="114300" distR="114300" simplePos="0" relativeHeight="251667456" behindDoc="1" locked="0" layoutInCell="1" allowOverlap="1" wp14:anchorId="518164E0" wp14:editId="6C07B612">
                <wp:simplePos x="0" y="0"/>
                <wp:positionH relativeFrom="page">
                  <wp:align>center</wp:align>
                </wp:positionH>
                <wp:positionV relativeFrom="paragraph">
                  <wp:posOffset>6985</wp:posOffset>
                </wp:positionV>
                <wp:extent cx="2838450" cy="204470"/>
                <wp:effectExtent l="0" t="0" r="0" b="5080"/>
                <wp:wrapTight wrapText="bothSides">
                  <wp:wrapPolygon edited="0">
                    <wp:start x="0" y="0"/>
                    <wp:lineTo x="0" y="20124"/>
                    <wp:lineTo x="21455" y="20124"/>
                    <wp:lineTo x="21455" y="0"/>
                    <wp:lineTo x="0" y="0"/>
                  </wp:wrapPolygon>
                </wp:wrapTight>
                <wp:docPr id="6" name="Textové pole 6"/>
                <wp:cNvGraphicFramePr/>
                <a:graphic xmlns:a="http://schemas.openxmlformats.org/drawingml/2006/main">
                  <a:graphicData uri="http://schemas.microsoft.com/office/word/2010/wordprocessingShape">
                    <wps:wsp>
                      <wps:cNvSpPr txBox="1"/>
                      <wps:spPr>
                        <a:xfrm>
                          <a:off x="0" y="0"/>
                          <a:ext cx="2838450" cy="204470"/>
                        </a:xfrm>
                        <a:prstGeom prst="rect">
                          <a:avLst/>
                        </a:prstGeom>
                        <a:solidFill>
                          <a:prstClr val="white"/>
                        </a:solidFill>
                        <a:ln>
                          <a:noFill/>
                        </a:ln>
                      </wps:spPr>
                      <wps:txbx>
                        <w:txbxContent>
                          <w:p w:rsidR="00F4453E" w:rsidRPr="00F4453E" w:rsidRDefault="00F4453E" w:rsidP="00265D1E">
                            <w:pPr>
                              <w:pStyle w:val="Popis"/>
                              <w:jc w:val="center"/>
                              <w:rPr>
                                <w:i w:val="0"/>
                                <w:color w:val="000000" w:themeColor="text1"/>
                                <w:sz w:val="24"/>
                                <w:szCs w:val="24"/>
                              </w:rPr>
                            </w:pPr>
                            <w:r w:rsidRPr="00F4453E">
                              <w:rPr>
                                <w:i w:val="0"/>
                                <w:color w:val="000000" w:themeColor="text1"/>
                                <w:sz w:val="24"/>
                                <w:szCs w:val="24"/>
                              </w:rPr>
                              <w:t>Obr. 2.2.-3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8164E0" id="Textové pole 6" o:spid="_x0000_s1028" type="#_x0000_t202" style="position:absolute;left:0;text-align:left;margin-left:0;margin-top:.55pt;width:223.5pt;height:16.1pt;z-index:-25164902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" stroked="f">
                <v:textbox inset="0,0,0,0">
                  <w:txbxContent>
                    <w:p w:rsidR="00F4453E" w:rsidRPr="00F4453E" w:rsidRDefault="00F4453E" w:rsidP="00265D1E">
                      <w:pPr>
                        <w:pStyle w:val="Popis"/>
                        <w:jc w:val="center"/>
                        <w:rPr>
                          <w:i w:val="0"/>
                          <w:color w:val="000000" w:themeColor="text1"/>
                          <w:sz w:val="24"/>
                          <w:szCs w:val="24"/>
                        </w:rPr>
                      </w:pPr>
                      <w:r w:rsidRPr="00F4453E">
                        <w:rPr>
                          <w:i w:val="0"/>
                          <w:color w:val="000000" w:themeColor="text1"/>
                          <w:sz w:val="24"/>
                          <w:szCs w:val="24"/>
                        </w:rPr>
                        <w:t>Obr. 2.2.-3</w:t>
                      </w:r>
                    </w:p>
                  </w:txbxContent>
                </v:textbox>
                <w10:wrap type="tight" anchorx="page"/>
              </v:shape>
            </w:pict>
          </mc:Fallback>
        </mc:AlternateContent>
      </w:r>
    </w:p>
    <w:p w:rsidR="00265D1E" w:rsidRDefault="000B5458" w:rsidP="00565A4E">
      <w:r w:rsidRPr="000B5458">
        <w:rPr>
          <w:noProof/>
          <w:lang w:eastAsia="sk-SK"/>
        </w:rPr>
        <w:drawing>
          <wp:anchor distT="0" distB="0" distL="114300" distR="114300" simplePos="0" relativeHeight="251713536" behindDoc="1" locked="0" layoutInCell="1" allowOverlap="1">
            <wp:simplePos x="0" y="0"/>
            <wp:positionH relativeFrom="margin">
              <wp:align>center</wp:align>
            </wp:positionH>
            <wp:positionV relativeFrom="paragraph">
              <wp:posOffset>10795</wp:posOffset>
            </wp:positionV>
            <wp:extent cx="4752340" cy="4279900"/>
            <wp:effectExtent l="0" t="0" r="0" b="6350"/>
            <wp:wrapTight wrapText="bothSides">
              <wp:wrapPolygon edited="0">
                <wp:start x="0" y="0"/>
                <wp:lineTo x="0" y="21536"/>
                <wp:lineTo x="21473" y="21536"/>
                <wp:lineTo x="21473" y="0"/>
                <wp:lineTo x="0" y="0"/>
              </wp:wrapPolygon>
            </wp:wrapTight>
            <wp:docPr id="41" name="Obrázo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752340" cy="4279900"/>
                    </a:xfrm>
                    <a:prstGeom prst="rect">
                      <a:avLst/>
                    </a:prstGeom>
                  </pic:spPr>
                </pic:pic>
              </a:graphicData>
            </a:graphic>
            <wp14:sizeRelH relativeFrom="margin">
              <wp14:pctWidth>0</wp14:pctWidth>
            </wp14:sizeRelH>
            <wp14:sizeRelV relativeFrom="margin">
              <wp14:pctHeight>0</wp14:pctHeight>
            </wp14:sizeRelV>
          </wp:anchor>
        </w:drawing>
      </w:r>
    </w:p>
    <w:p w:rsidR="000B5458" w:rsidRDefault="000B5458" w:rsidP="00565A4E"/>
    <w:p w:rsidR="000B5458" w:rsidRDefault="000B5458" w:rsidP="00565A4E"/>
    <w:p w:rsidR="000B5458" w:rsidRDefault="000B5458" w:rsidP="00565A4E"/>
    <w:p w:rsidR="000B5458" w:rsidRDefault="000B5458" w:rsidP="00565A4E"/>
    <w:p w:rsidR="000B5458" w:rsidRDefault="000B5458" w:rsidP="00565A4E"/>
    <w:p w:rsidR="000B5458" w:rsidRDefault="000B5458" w:rsidP="00565A4E"/>
    <w:p w:rsidR="000B5458" w:rsidRDefault="000B5458" w:rsidP="00565A4E"/>
    <w:p w:rsidR="000B5458" w:rsidRDefault="000B5458" w:rsidP="00565A4E"/>
    <w:p w:rsidR="000B5458" w:rsidRDefault="000B5458" w:rsidP="00565A4E"/>
    <w:p w:rsidR="000B5458" w:rsidRDefault="000B5458" w:rsidP="00565A4E">
      <w:r>
        <w:rPr>
          <w:noProof/>
          <w:lang w:eastAsia="sk-SK"/>
        </w:rPr>
        <mc:AlternateContent>
          <mc:Choice Requires="wps">
            <w:drawing>
              <wp:anchor distT="0" distB="0" distL="114300" distR="114300" simplePos="0" relativeHeight="251712512" behindDoc="1" locked="0" layoutInCell="1" allowOverlap="1" wp14:anchorId="7C65EE0E" wp14:editId="6D6A9428">
                <wp:simplePos x="0" y="0"/>
                <wp:positionH relativeFrom="page">
                  <wp:align>center</wp:align>
                </wp:positionH>
                <wp:positionV relativeFrom="paragraph">
                  <wp:posOffset>394970</wp:posOffset>
                </wp:positionV>
                <wp:extent cx="2838450" cy="204470"/>
                <wp:effectExtent l="0" t="0" r="0" b="5080"/>
                <wp:wrapTight wrapText="bothSides">
                  <wp:wrapPolygon edited="0">
                    <wp:start x="0" y="0"/>
                    <wp:lineTo x="0" y="20124"/>
                    <wp:lineTo x="21455" y="20124"/>
                    <wp:lineTo x="21455" y="0"/>
                    <wp:lineTo x="0" y="0"/>
                  </wp:wrapPolygon>
                </wp:wrapTight>
                <wp:docPr id="40" name="Textové pole 40"/>
                <wp:cNvGraphicFramePr/>
                <a:graphic xmlns:a="http://schemas.openxmlformats.org/drawingml/2006/main">
                  <a:graphicData uri="http://schemas.microsoft.com/office/word/2010/wordprocessingShape">
                    <wps:wsp>
                      <wps:cNvSpPr txBox="1"/>
                      <wps:spPr>
                        <a:xfrm>
                          <a:off x="0" y="0"/>
                          <a:ext cx="2838450" cy="204470"/>
                        </a:xfrm>
                        <a:prstGeom prst="rect">
                          <a:avLst/>
                        </a:prstGeom>
                        <a:solidFill>
                          <a:prstClr val="white"/>
                        </a:solidFill>
                        <a:ln>
                          <a:noFill/>
                        </a:ln>
                      </wps:spPr>
                      <wps:txbx>
                        <w:txbxContent>
                          <w:p w:rsidR="000B5458" w:rsidRPr="00F4453E" w:rsidRDefault="000B5458" w:rsidP="000B5458">
                            <w:pPr>
                              <w:pStyle w:val="Popis"/>
                              <w:jc w:val="center"/>
                              <w:rPr>
                                <w:i w:val="0"/>
                                <w:color w:val="000000" w:themeColor="text1"/>
                                <w:sz w:val="24"/>
                                <w:szCs w:val="24"/>
                              </w:rPr>
                            </w:pPr>
                            <w:r>
                              <w:rPr>
                                <w:i w:val="0"/>
                                <w:color w:val="000000" w:themeColor="text1"/>
                                <w:sz w:val="24"/>
                                <w:szCs w:val="24"/>
                              </w:rPr>
                              <w:t>Obr. 2.2.-4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65EE0E" id="Textové pole 40" o:spid="_x0000_s1029" type="#_x0000_t202" style="position:absolute;left:0;text-align:left;margin-left:0;margin-top:31.1pt;width:223.5pt;height:16.1pt;z-index:-251603968;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" stroked="f">
                <v:textbox inset="0,0,0,0">
                  <w:txbxContent>
                    <w:p w:rsidR="000B5458" w:rsidRPr="00F4453E" w:rsidRDefault="000B5458" w:rsidP="000B5458">
                      <w:pPr>
                        <w:pStyle w:val="Popis"/>
                        <w:jc w:val="center"/>
                        <w:rPr>
                          <w:i w:val="0"/>
                          <w:color w:val="000000" w:themeColor="text1"/>
                          <w:sz w:val="24"/>
                          <w:szCs w:val="24"/>
                        </w:rPr>
                      </w:pPr>
                      <w:r>
                        <w:rPr>
                          <w:i w:val="0"/>
                          <w:color w:val="000000" w:themeColor="text1"/>
                          <w:sz w:val="24"/>
                          <w:szCs w:val="24"/>
                        </w:rPr>
                        <w:t>Obr. 2.2.-4</w:t>
                      </w:r>
                    </w:p>
                  </w:txbxContent>
                </v:textbox>
                <w10:wrap type="tight" anchorx="page"/>
              </v:shape>
            </w:pict>
          </mc:Fallback>
        </mc:AlternateContent>
      </w:r>
    </w:p>
    <w:p w:rsidR="005D22E4" w:rsidRDefault="0070269F" w:rsidP="005D22E4">
      <w:pPr>
        <w:pStyle w:val="Nadpis2"/>
      </w:pPr>
      <w:bookmarkStart w:id="17" w:name="StatisticsActivity"/>
      <w:bookmarkStart w:id="18" w:name="_StatisticsActivivy"/>
      <w:bookmarkEnd w:id="17"/>
      <w:bookmarkEnd w:id="18"/>
      <w:proofErr w:type="spellStart"/>
      <w:r>
        <w:lastRenderedPageBreak/>
        <w:t>StatisticsActivivy</w:t>
      </w:r>
      <w:proofErr w:type="spellEnd"/>
    </w:p>
    <w:p w:rsidR="00386920" w:rsidRDefault="00B712F5" w:rsidP="00B712F5">
      <w:r>
        <w:t xml:space="preserve">Druhou hlavnou aktivitou je </w:t>
      </w:r>
      <w:r w:rsidR="0070269F">
        <w:t>„</w:t>
      </w:r>
      <w:proofErr w:type="spellStart"/>
      <w:r w:rsidR="0070269F">
        <w:t>StatisticsActivity</w:t>
      </w:r>
      <w:proofErr w:type="spellEnd"/>
      <w:r w:rsidR="0070269F">
        <w:t>“</w:t>
      </w:r>
      <w:r>
        <w:t xml:space="preserve">. V tejto aktivite sa nachádzajú tri grafy na zobrazenie rôznych </w:t>
      </w:r>
      <w:r w:rsidR="00326410">
        <w:t>údajov</w:t>
      </w:r>
      <w:r>
        <w:t>.</w:t>
      </w:r>
      <w:r w:rsidR="007B6302">
        <w:t xml:space="preserve"> </w:t>
      </w:r>
      <w:r w:rsidR="00836599">
        <w:t>Tieto grafy vieme vytvoriť pomocou komponenty „</w:t>
      </w:r>
      <w:proofErr w:type="spellStart"/>
      <w:r w:rsidR="00836599">
        <w:t>BarChart</w:t>
      </w:r>
      <w:proofErr w:type="spellEnd"/>
      <w:r w:rsidR="00836599">
        <w:t>“</w:t>
      </w:r>
      <w:hyperlink r:id="rId30" w:history="1">
        <w:r w:rsidR="00FB05C4">
          <w:rPr>
            <w:rStyle w:val="Hypertextovprepojenie"/>
          </w:rPr>
          <w:t>[10</w:t>
        </w:r>
        <w:r w:rsidR="005806C6" w:rsidRPr="005806C6">
          <w:rPr>
            <w:rStyle w:val="Hypertextovprepojenie"/>
          </w:rPr>
          <w:t>]</w:t>
        </w:r>
      </w:hyperlink>
      <w:r w:rsidR="00836599">
        <w:t xml:space="preserve">.  Bar </w:t>
      </w:r>
      <w:proofErr w:type="spellStart"/>
      <w:r w:rsidR="00836599">
        <w:t>chart</w:t>
      </w:r>
      <w:proofErr w:type="spellEnd"/>
      <w:r w:rsidR="00836599">
        <w:t xml:space="preserve"> je typ grafu, ktorý vizualizuje dáta pomocou stĺpcov. Každý stĺpec predstavuje určitú hodnotu a jeho výška je priamo úmerná tejto hodnote. </w:t>
      </w:r>
      <w:r w:rsidR="00386920">
        <w:t>Hodnoty v grafe sú usporiadané podľa mesiaca a roku. Údaje pre prvý graf sú vybrané z databázy pomocou metódy „</w:t>
      </w:r>
      <w:proofErr w:type="spellStart"/>
      <w:r w:rsidR="00386920">
        <w:t>displayMonthlyExpensesandServices</w:t>
      </w:r>
      <w:proofErr w:type="spellEnd"/>
      <w:r w:rsidR="00386920">
        <w:t>“. Pre druhý a tretí graf sa využíva metóda „</w:t>
      </w:r>
      <w:proofErr w:type="spellStart"/>
      <w:r w:rsidR="00386920">
        <w:t>createBarChart</w:t>
      </w:r>
      <w:proofErr w:type="spellEnd"/>
      <w:r w:rsidR="00386920">
        <w:t xml:space="preserve">“, ktorá vyberá údaje z tej tabuľky, ktorú sme zadali do parametrov tejto funkcie. </w:t>
      </w:r>
      <w:r w:rsidR="00552159">
        <w:t>V prvom grafe sú zobrazené spojené peňažné údaje  na výdavky a servisné práce v tom mesiaci. V druhom grafe sú zobrazené peňažné údaje na výdavky pri tankovaní nášho vozidla v tom mesiaci. V treťom a poslednom grafe sú zobrazené prejdené kilometre za príslušný mesiac</w:t>
      </w:r>
    </w:p>
    <w:p w:rsidR="00730417" w:rsidRPr="00730417" w:rsidRDefault="00730417" w:rsidP="00B712F5">
      <w:r>
        <w:t>.</w:t>
      </w:r>
      <w:r w:rsidRPr="00730417">
        <w:rPr>
          <w:noProof/>
          <w:lang w:eastAsia="sk-SK"/>
        </w:rPr>
        <w:t xml:space="preserve"> </w:t>
      </w:r>
      <w:r w:rsidRPr="00730417">
        <w:rPr>
          <w:rFonts w:eastAsia="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730417" w:rsidRPr="00730417" w:rsidRDefault="00552159" w:rsidP="00730417">
      <w:r w:rsidRPr="00DF383F">
        <w:rPr>
          <w:noProof/>
          <w:lang w:eastAsia="sk-SK"/>
        </w:rPr>
        <w:drawing>
          <wp:anchor distT="0" distB="0" distL="114300" distR="114300" simplePos="0" relativeHeight="251686912" behindDoc="1" locked="0" layoutInCell="1" allowOverlap="1">
            <wp:simplePos x="0" y="0"/>
            <wp:positionH relativeFrom="page">
              <wp:posOffset>4256580</wp:posOffset>
            </wp:positionH>
            <wp:positionV relativeFrom="paragraph">
              <wp:posOffset>3175</wp:posOffset>
            </wp:positionV>
            <wp:extent cx="2066290" cy="3986530"/>
            <wp:effectExtent l="0" t="0" r="0" b="0"/>
            <wp:wrapTight wrapText="bothSides">
              <wp:wrapPolygon edited="0">
                <wp:start x="0" y="0"/>
                <wp:lineTo x="0" y="21469"/>
                <wp:lineTo x="21308" y="21469"/>
                <wp:lineTo x="21308" y="0"/>
                <wp:lineTo x="0" y="0"/>
              </wp:wrapPolygon>
            </wp:wrapTight>
            <wp:docPr id="9" name="Obrázok 9" descr="C:\Users\PC\Downloads\Screenshot 2024-03-05 174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Screenshot 2024-03-05 174155.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66290" cy="3986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30417">
        <w:rPr>
          <w:noProof/>
          <w:lang w:eastAsia="sk-SK"/>
        </w:rPr>
        <w:drawing>
          <wp:anchor distT="0" distB="0" distL="114300" distR="114300" simplePos="0" relativeHeight="251675648" behindDoc="1" locked="0" layoutInCell="1" allowOverlap="1">
            <wp:simplePos x="0" y="0"/>
            <wp:positionH relativeFrom="margin">
              <wp:align>left</wp:align>
            </wp:positionH>
            <wp:positionV relativeFrom="paragraph">
              <wp:posOffset>14605</wp:posOffset>
            </wp:positionV>
            <wp:extent cx="1971040" cy="3982720"/>
            <wp:effectExtent l="0" t="0" r="0" b="0"/>
            <wp:wrapTight wrapText="bothSides">
              <wp:wrapPolygon edited="0">
                <wp:start x="0" y="0"/>
                <wp:lineTo x="0" y="21490"/>
                <wp:lineTo x="21294" y="21490"/>
                <wp:lineTo x="21294" y="0"/>
                <wp:lineTo x="0" y="0"/>
              </wp:wrapPolygon>
            </wp:wrapTight>
            <wp:docPr id="12" name="Obrázok 12" descr="C:\Users\PC\Downloads\Screenshot 2024-03-05 1738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ownloads\Screenshot 2024-03-05 173841.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71040" cy="39827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30417" w:rsidRDefault="00730417" w:rsidP="00B712F5"/>
    <w:p w:rsidR="00B712F5" w:rsidRDefault="00836599" w:rsidP="00B712F5">
      <w:r>
        <w:t xml:space="preserve"> </w:t>
      </w:r>
      <w:r w:rsidR="00B712F5">
        <w:t xml:space="preserve">   </w:t>
      </w:r>
    </w:p>
    <w:p w:rsidR="00730417" w:rsidRDefault="00730417" w:rsidP="00B712F5"/>
    <w:p w:rsidR="00730417" w:rsidRDefault="00730417" w:rsidP="00B712F5"/>
    <w:p w:rsidR="00730417" w:rsidRDefault="00730417" w:rsidP="00B712F5"/>
    <w:p w:rsidR="00730417" w:rsidRDefault="00730417" w:rsidP="00B712F5"/>
    <w:p w:rsidR="00730417" w:rsidRDefault="00730417" w:rsidP="00B712F5"/>
    <w:p w:rsidR="00730417" w:rsidRDefault="00730417" w:rsidP="00B712F5"/>
    <w:p w:rsidR="00730417" w:rsidRDefault="00552159" w:rsidP="00B712F5">
      <w:r>
        <w:rPr>
          <w:noProof/>
          <w:lang w:eastAsia="sk-SK"/>
        </w:rPr>
        <mc:AlternateContent>
          <mc:Choice Requires="wps">
            <w:drawing>
              <wp:anchor distT="0" distB="0" distL="114300" distR="114300" simplePos="0" relativeHeight="251677696" behindDoc="1" locked="0" layoutInCell="1" allowOverlap="1" wp14:anchorId="04F433E3" wp14:editId="2777362D">
                <wp:simplePos x="0" y="0"/>
                <wp:positionH relativeFrom="margin">
                  <wp:posOffset>-437515</wp:posOffset>
                </wp:positionH>
                <wp:positionV relativeFrom="paragraph">
                  <wp:posOffset>554990</wp:posOffset>
                </wp:positionV>
                <wp:extent cx="2838450" cy="204470"/>
                <wp:effectExtent l="0" t="0" r="0" b="5080"/>
                <wp:wrapTight wrapText="bothSides">
                  <wp:wrapPolygon edited="0">
                    <wp:start x="0" y="0"/>
                    <wp:lineTo x="0" y="20124"/>
                    <wp:lineTo x="21455" y="20124"/>
                    <wp:lineTo x="21455" y="0"/>
                    <wp:lineTo x="0" y="0"/>
                  </wp:wrapPolygon>
                </wp:wrapTight>
                <wp:docPr id="15" name="Textové pole 15"/>
                <wp:cNvGraphicFramePr/>
                <a:graphic xmlns:a="http://schemas.openxmlformats.org/drawingml/2006/main">
                  <a:graphicData uri="http://schemas.microsoft.com/office/word/2010/wordprocessingShape">
                    <wps:wsp>
                      <wps:cNvSpPr txBox="1"/>
                      <wps:spPr>
                        <a:xfrm>
                          <a:off x="0" y="0"/>
                          <a:ext cx="2838450" cy="204470"/>
                        </a:xfrm>
                        <a:prstGeom prst="rect">
                          <a:avLst/>
                        </a:prstGeom>
                        <a:solidFill>
                          <a:prstClr val="white"/>
                        </a:solidFill>
                        <a:ln>
                          <a:noFill/>
                        </a:ln>
                      </wps:spPr>
                      <wps:txbx>
                        <w:txbxContent>
                          <w:p w:rsidR="00F4453E" w:rsidRPr="00F4453E" w:rsidRDefault="00F4453E" w:rsidP="00F4453E">
                            <w:pPr>
                              <w:pStyle w:val="Popis"/>
                              <w:jc w:val="center"/>
                              <w:rPr>
                                <w:i w:val="0"/>
                                <w:color w:val="000000" w:themeColor="text1"/>
                                <w:sz w:val="24"/>
                                <w:szCs w:val="20"/>
                              </w:rPr>
                            </w:pPr>
                            <w:r>
                              <w:rPr>
                                <w:i w:val="0"/>
                                <w:color w:val="000000" w:themeColor="text1"/>
                                <w:sz w:val="24"/>
                                <w:szCs w:val="20"/>
                              </w:rPr>
                              <w:t>Obr. 2.3.-1</w:t>
                            </w:r>
                          </w:p>
                          <w:p w:rsidR="00F4453E" w:rsidRPr="00F4453E" w:rsidRDefault="00F4453E" w:rsidP="00B97E48">
                            <w:pPr>
                              <w:pStyle w:val="Popis"/>
                              <w:jc w:val="center"/>
                              <w:rPr>
                                <w:i w:val="0"/>
                                <w:color w:val="000000" w:themeColor="text1"/>
                                <w:sz w:val="24"/>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F433E3" id="Textové pole 15" o:spid="_x0000_s1030" type="#_x0000_t202" style="position:absolute;left:0;text-align:left;margin-left:-34.45pt;margin-top:43.7pt;width:223.5pt;height:16.1pt;z-index:-2516387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" stroked="f">
                <v:textbox inset="0,0,0,0">
                  <w:txbxContent>
                    <w:p w:rsidR="00F4453E" w:rsidRPr="00F4453E" w:rsidRDefault="00F4453E" w:rsidP="00F4453E">
                      <w:pPr>
                        <w:pStyle w:val="Popis"/>
                        <w:jc w:val="center"/>
                        <w:rPr>
                          <w:i w:val="0"/>
                          <w:color w:val="000000" w:themeColor="text1"/>
                          <w:sz w:val="24"/>
                          <w:szCs w:val="20"/>
                        </w:rPr>
                      </w:pPr>
                      <w:r>
                        <w:rPr>
                          <w:i w:val="0"/>
                          <w:color w:val="000000" w:themeColor="text1"/>
                          <w:sz w:val="24"/>
                          <w:szCs w:val="20"/>
                        </w:rPr>
                        <w:t>Obr. 2.3.-1</w:t>
                      </w:r>
                    </w:p>
                    <w:p w:rsidR="00F4453E" w:rsidRPr="00F4453E" w:rsidRDefault="00F4453E" w:rsidP="00B97E48">
                      <w:pPr>
                        <w:pStyle w:val="Popis"/>
                        <w:jc w:val="center"/>
                        <w:rPr>
                          <w:i w:val="0"/>
                          <w:color w:val="000000" w:themeColor="text1"/>
                          <w:sz w:val="24"/>
                          <w:szCs w:val="16"/>
                        </w:rPr>
                      </w:pPr>
                    </w:p>
                  </w:txbxContent>
                </v:textbox>
                <w10:wrap type="tight" anchorx="margin"/>
              </v:shape>
            </w:pict>
          </mc:Fallback>
        </mc:AlternateContent>
      </w:r>
      <w:r>
        <w:rPr>
          <w:noProof/>
          <w:lang w:eastAsia="sk-SK"/>
        </w:rPr>
        <mc:AlternateContent>
          <mc:Choice Requires="wps">
            <w:drawing>
              <wp:anchor distT="0" distB="0" distL="114300" distR="114300" simplePos="0" relativeHeight="251683840" behindDoc="1" locked="0" layoutInCell="1" allowOverlap="1" wp14:anchorId="1D5B64C5" wp14:editId="56358CD1">
                <wp:simplePos x="0" y="0"/>
                <wp:positionH relativeFrom="margin">
                  <wp:posOffset>2767943</wp:posOffset>
                </wp:positionH>
                <wp:positionV relativeFrom="paragraph">
                  <wp:posOffset>540911</wp:posOffset>
                </wp:positionV>
                <wp:extent cx="2838450" cy="204470"/>
                <wp:effectExtent l="0" t="0" r="0" b="5080"/>
                <wp:wrapTight wrapText="bothSides">
                  <wp:wrapPolygon edited="0">
                    <wp:start x="0" y="0"/>
                    <wp:lineTo x="0" y="20124"/>
                    <wp:lineTo x="21455" y="20124"/>
                    <wp:lineTo x="21455" y="0"/>
                    <wp:lineTo x="0" y="0"/>
                  </wp:wrapPolygon>
                </wp:wrapTight>
                <wp:docPr id="19" name="Textové pole 19"/>
                <wp:cNvGraphicFramePr/>
                <a:graphic xmlns:a="http://schemas.openxmlformats.org/drawingml/2006/main">
                  <a:graphicData uri="http://schemas.microsoft.com/office/word/2010/wordprocessingShape">
                    <wps:wsp>
                      <wps:cNvSpPr txBox="1"/>
                      <wps:spPr>
                        <a:xfrm>
                          <a:off x="0" y="0"/>
                          <a:ext cx="2838450" cy="204470"/>
                        </a:xfrm>
                        <a:prstGeom prst="rect">
                          <a:avLst/>
                        </a:prstGeom>
                        <a:solidFill>
                          <a:prstClr val="white"/>
                        </a:solidFill>
                        <a:ln>
                          <a:noFill/>
                        </a:ln>
                      </wps:spPr>
                      <wps:txbx>
                        <w:txbxContent>
                          <w:p w:rsidR="00F4453E" w:rsidRPr="00F4453E" w:rsidRDefault="00F4453E" w:rsidP="00D615E3">
                            <w:pPr>
                              <w:pStyle w:val="Popis"/>
                              <w:jc w:val="center"/>
                              <w:rPr>
                                <w:i w:val="0"/>
                                <w:color w:val="000000" w:themeColor="text1"/>
                                <w:sz w:val="24"/>
                                <w:szCs w:val="20"/>
                              </w:rPr>
                            </w:pPr>
                            <w:r w:rsidRPr="00F4453E">
                              <w:rPr>
                                <w:i w:val="0"/>
                                <w:color w:val="000000" w:themeColor="text1"/>
                                <w:sz w:val="24"/>
                                <w:szCs w:val="20"/>
                              </w:rPr>
                              <w:t>Obr. 2.3.-2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5B64C5" id="Textové pole 19" o:spid="_x0000_s1031" type="#_x0000_t202" style="position:absolute;left:0;text-align:left;margin-left:217.95pt;margin-top:42.6pt;width:223.5pt;height:16.1pt;z-index:-2516326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" stroked="f">
                <v:textbox inset="0,0,0,0">
                  <w:txbxContent>
                    <w:p w:rsidR="00F4453E" w:rsidRPr="00F4453E" w:rsidRDefault="00F4453E" w:rsidP="00D615E3">
                      <w:pPr>
                        <w:pStyle w:val="Popis"/>
                        <w:jc w:val="center"/>
                        <w:rPr>
                          <w:i w:val="0"/>
                          <w:color w:val="000000" w:themeColor="text1"/>
                          <w:sz w:val="24"/>
                          <w:szCs w:val="20"/>
                        </w:rPr>
                      </w:pPr>
                      <w:r w:rsidRPr="00F4453E">
                        <w:rPr>
                          <w:i w:val="0"/>
                          <w:color w:val="000000" w:themeColor="text1"/>
                          <w:sz w:val="24"/>
                          <w:szCs w:val="20"/>
                        </w:rPr>
                        <w:t>Obr. 2.3.-2</w:t>
                      </w:r>
                    </w:p>
                  </w:txbxContent>
                </v:textbox>
                <w10:wrap type="tight" anchorx="margin"/>
              </v:shape>
            </w:pict>
          </mc:Fallback>
        </mc:AlternateContent>
      </w:r>
    </w:p>
    <w:p w:rsidR="00730417" w:rsidRDefault="00730417" w:rsidP="00B712F5"/>
    <w:p w:rsidR="00730417" w:rsidRDefault="00552159" w:rsidP="00B712F5">
      <w:r w:rsidRPr="00DF383F">
        <w:rPr>
          <w:noProof/>
          <w:lang w:eastAsia="sk-SK"/>
        </w:rPr>
        <w:lastRenderedPageBreak/>
        <w:drawing>
          <wp:anchor distT="0" distB="0" distL="114300" distR="114300" simplePos="0" relativeHeight="251687936" behindDoc="1" locked="0" layoutInCell="1" allowOverlap="1">
            <wp:simplePos x="0" y="0"/>
            <wp:positionH relativeFrom="page">
              <wp:align>center</wp:align>
            </wp:positionH>
            <wp:positionV relativeFrom="paragraph">
              <wp:posOffset>17780</wp:posOffset>
            </wp:positionV>
            <wp:extent cx="1958975" cy="3784600"/>
            <wp:effectExtent l="0" t="0" r="3175" b="6350"/>
            <wp:wrapTight wrapText="bothSides">
              <wp:wrapPolygon edited="0">
                <wp:start x="0" y="0"/>
                <wp:lineTo x="0" y="21528"/>
                <wp:lineTo x="21425" y="21528"/>
                <wp:lineTo x="21425" y="0"/>
                <wp:lineTo x="0" y="0"/>
              </wp:wrapPolygon>
            </wp:wrapTight>
            <wp:docPr id="13" name="Obrázok 13" descr="C:\Users\PC\Downloads\Screenshot 2024-03-05 1744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ownloads\Screenshot 2024-03-05 174414.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58975" cy="37846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30417" w:rsidRDefault="00730417" w:rsidP="00B712F5"/>
    <w:p w:rsidR="00730417" w:rsidRDefault="00730417" w:rsidP="00B712F5"/>
    <w:p w:rsidR="00730417" w:rsidRDefault="00730417" w:rsidP="00B712F5"/>
    <w:p w:rsidR="00B97E48" w:rsidRDefault="00B97E48" w:rsidP="00B712F5"/>
    <w:p w:rsidR="00B97E48" w:rsidRDefault="00B97E48" w:rsidP="00B712F5"/>
    <w:p w:rsidR="00B97E48" w:rsidRDefault="00B97E48" w:rsidP="00B712F5"/>
    <w:p w:rsidR="00B97E48" w:rsidRDefault="00B97E48" w:rsidP="00B712F5"/>
    <w:p w:rsidR="00B97E48" w:rsidRDefault="00B97E48" w:rsidP="00B712F5"/>
    <w:p w:rsidR="00552159" w:rsidRDefault="00552159" w:rsidP="00B712F5"/>
    <w:p w:rsidR="00D615E3" w:rsidRDefault="000B5458" w:rsidP="00B712F5">
      <w:r>
        <w:rPr>
          <w:noProof/>
          <w:lang w:eastAsia="sk-SK"/>
        </w:rPr>
        <mc:AlternateContent>
          <mc:Choice Requires="wps">
            <w:drawing>
              <wp:anchor distT="0" distB="0" distL="114300" distR="114300" simplePos="0" relativeHeight="251685888" behindDoc="1" locked="0" layoutInCell="1" allowOverlap="1" wp14:anchorId="1D5B64C5" wp14:editId="56358CD1">
                <wp:simplePos x="0" y="0"/>
                <wp:positionH relativeFrom="margin">
                  <wp:align>center</wp:align>
                </wp:positionH>
                <wp:positionV relativeFrom="paragraph">
                  <wp:posOffset>9941</wp:posOffset>
                </wp:positionV>
                <wp:extent cx="2838450" cy="204470"/>
                <wp:effectExtent l="0" t="0" r="0" b="5080"/>
                <wp:wrapTight wrapText="bothSides">
                  <wp:wrapPolygon edited="0">
                    <wp:start x="0" y="0"/>
                    <wp:lineTo x="0" y="20124"/>
                    <wp:lineTo x="21455" y="20124"/>
                    <wp:lineTo x="21455" y="0"/>
                    <wp:lineTo x="0" y="0"/>
                  </wp:wrapPolygon>
                </wp:wrapTight>
                <wp:docPr id="20" name="Textové pole 20"/>
                <wp:cNvGraphicFramePr/>
                <a:graphic xmlns:a="http://schemas.openxmlformats.org/drawingml/2006/main">
                  <a:graphicData uri="http://schemas.microsoft.com/office/word/2010/wordprocessingShape">
                    <wps:wsp>
                      <wps:cNvSpPr txBox="1"/>
                      <wps:spPr>
                        <a:xfrm>
                          <a:off x="0" y="0"/>
                          <a:ext cx="2838450" cy="204470"/>
                        </a:xfrm>
                        <a:prstGeom prst="rect">
                          <a:avLst/>
                        </a:prstGeom>
                        <a:solidFill>
                          <a:prstClr val="white"/>
                        </a:solidFill>
                        <a:ln>
                          <a:noFill/>
                        </a:ln>
                      </wps:spPr>
                      <wps:txbx>
                        <w:txbxContent>
                          <w:p w:rsidR="00F4453E" w:rsidRPr="003E74B3" w:rsidRDefault="00F4453E" w:rsidP="00D615E3">
                            <w:pPr>
                              <w:pStyle w:val="Popis"/>
                              <w:jc w:val="center"/>
                              <w:rPr>
                                <w:i w:val="0"/>
                                <w:color w:val="000000" w:themeColor="text1"/>
                                <w:sz w:val="24"/>
                                <w:szCs w:val="24"/>
                              </w:rPr>
                            </w:pPr>
                            <w:r w:rsidRPr="003E74B3">
                              <w:rPr>
                                <w:i w:val="0"/>
                                <w:color w:val="000000" w:themeColor="text1"/>
                                <w:sz w:val="24"/>
                                <w:szCs w:val="24"/>
                              </w:rPr>
                              <w:t>Obr. 2.3.-3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5B64C5" id="Textové pole 20" o:spid="_x0000_s1032" type="#_x0000_t202" style="position:absolute;left:0;text-align:left;margin-left:0;margin-top:.8pt;width:223.5pt;height:16.1pt;z-index:-2516305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" stroked="f">
                <v:textbox inset="0,0,0,0">
                  <w:txbxContent>
                    <w:p w:rsidR="00F4453E" w:rsidRPr="003E74B3" w:rsidRDefault="00F4453E" w:rsidP="00D615E3">
                      <w:pPr>
                        <w:pStyle w:val="Popis"/>
                        <w:jc w:val="center"/>
                        <w:rPr>
                          <w:i w:val="0"/>
                          <w:color w:val="000000" w:themeColor="text1"/>
                          <w:sz w:val="24"/>
                          <w:szCs w:val="24"/>
                        </w:rPr>
                      </w:pPr>
                      <w:r w:rsidRPr="003E74B3">
                        <w:rPr>
                          <w:i w:val="0"/>
                          <w:color w:val="000000" w:themeColor="text1"/>
                          <w:sz w:val="24"/>
                          <w:szCs w:val="24"/>
                        </w:rPr>
                        <w:t>Obr. 2.3.-3</w:t>
                      </w:r>
                    </w:p>
                  </w:txbxContent>
                </v:textbox>
                <w10:wrap type="tight" anchorx="margin"/>
              </v:shape>
            </w:pict>
          </mc:Fallback>
        </mc:AlternateContent>
      </w:r>
      <w:r w:rsidR="00B97E48">
        <w:rPr>
          <w:noProof/>
          <w:lang w:eastAsia="sk-SK"/>
        </w:rPr>
        <mc:AlternateContent>
          <mc:Choice Requires="wps">
            <w:drawing>
              <wp:anchor distT="0" distB="0" distL="114300" distR="114300" simplePos="0" relativeHeight="251680768" behindDoc="1" locked="0" layoutInCell="1" allowOverlap="1" wp14:anchorId="311012DE" wp14:editId="50B0AA6F">
                <wp:simplePos x="0" y="0"/>
                <wp:positionH relativeFrom="page">
                  <wp:align>center</wp:align>
                </wp:positionH>
                <wp:positionV relativeFrom="paragraph">
                  <wp:posOffset>240210</wp:posOffset>
                </wp:positionV>
                <wp:extent cx="2838450" cy="204470"/>
                <wp:effectExtent l="0" t="0" r="0" b="5080"/>
                <wp:wrapTight wrapText="bothSides">
                  <wp:wrapPolygon edited="0">
                    <wp:start x="0" y="0"/>
                    <wp:lineTo x="0" y="20124"/>
                    <wp:lineTo x="21455" y="20124"/>
                    <wp:lineTo x="21455" y="0"/>
                    <wp:lineTo x="0" y="0"/>
                  </wp:wrapPolygon>
                </wp:wrapTight>
                <wp:docPr id="17" name="Textové pole 17"/>
                <wp:cNvGraphicFramePr/>
                <a:graphic xmlns:a="http://schemas.openxmlformats.org/drawingml/2006/main">
                  <a:graphicData uri="http://schemas.microsoft.com/office/word/2010/wordprocessingShape">
                    <wps:wsp>
                      <wps:cNvSpPr txBox="1"/>
                      <wps:spPr>
                        <a:xfrm>
                          <a:off x="0" y="0"/>
                          <a:ext cx="2838450" cy="204470"/>
                        </a:xfrm>
                        <a:prstGeom prst="rect">
                          <a:avLst/>
                        </a:prstGeom>
                        <a:solidFill>
                          <a:prstClr val="white"/>
                        </a:solidFill>
                        <a:ln>
                          <a:noFill/>
                        </a:ln>
                      </wps:spPr>
                      <wps:txbx>
                        <w:txbxContent>
                          <w:p w:rsidR="00F4453E" w:rsidRPr="00DF383F" w:rsidRDefault="00F4453E" w:rsidP="00DF383F">
                            <w:pPr>
                              <w:pStyle w:val="Popis"/>
                              <w:rPr>
                                <w:i w:val="0"/>
                                <w:color w:val="000000" w:themeColor="text1"/>
                                <w:sz w:val="16"/>
                                <w:szCs w:val="16"/>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1012DE" id="Textové pole 17" o:spid="_x0000_s1033" type="#_x0000_t202" style="position:absolute;left:0;text-align:left;margin-left:0;margin-top:18.9pt;width:223.5pt;height:16.1pt;z-index:-251635712;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" stroked="f">
                <v:textbox inset="0,0,0,0">
                  <w:txbxContent>
                    <w:p w:rsidR="00F4453E" w:rsidRPr="00DF383F" w:rsidRDefault="00F4453E" w:rsidP="00DF383F">
                      <w:pPr>
                        <w:pStyle w:val="Popis"/>
                        <w:rPr>
                          <w:i w:val="0"/>
                          <w:color w:val="000000" w:themeColor="text1"/>
                          <w:sz w:val="16"/>
                          <w:szCs w:val="16"/>
                          <w:lang w:val="en-US"/>
                        </w:rPr>
                      </w:pPr>
                    </w:p>
                  </w:txbxContent>
                </v:textbox>
                <w10:wrap type="tight" anchorx="page"/>
              </v:shape>
            </w:pict>
          </mc:Fallback>
        </mc:AlternateContent>
      </w:r>
    </w:p>
    <w:p w:rsidR="00D615E3" w:rsidRDefault="0070269F" w:rsidP="00D615E3">
      <w:pPr>
        <w:pStyle w:val="Nadpis2"/>
      </w:pPr>
      <w:bookmarkStart w:id="19" w:name="NotificationsActivity"/>
      <w:bookmarkStart w:id="20" w:name="_NotificationsActivity"/>
      <w:bookmarkEnd w:id="19"/>
      <w:bookmarkEnd w:id="20"/>
      <w:proofErr w:type="spellStart"/>
      <w:r>
        <w:t>NotificationsActivity</w:t>
      </w:r>
      <w:proofErr w:type="spellEnd"/>
    </w:p>
    <w:p w:rsidR="00D615E3" w:rsidRDefault="00DF383F" w:rsidP="00B712F5">
      <w:r>
        <w:t xml:space="preserve">Treťou </w:t>
      </w:r>
      <w:r w:rsidR="0070269F">
        <w:t>a </w:t>
      </w:r>
      <w:r>
        <w:t xml:space="preserve"> </w:t>
      </w:r>
      <w:r w:rsidR="0070269F">
        <w:t>poslednou hlavnou aktivitou je „</w:t>
      </w:r>
      <w:proofErr w:type="spellStart"/>
      <w:r w:rsidR="0070269F">
        <w:t>NotificationsActivity</w:t>
      </w:r>
      <w:proofErr w:type="spellEnd"/>
      <w:r w:rsidR="0070269F">
        <w:t xml:space="preserve">“.  V tejto aktivite má používateľ možnosť nastaviť si upozornenia pre prípadné práce s autom alebo len všeobecnú pripomienku o aute. Po kliknutí na tlačidlo „plus“ sa zobrazí formulár kde používateľ môže zadať informácie o pripomienke a taktiež nastaviť si čas spustenia. Pri výbere času spustenia môže si používateľ vybrať medzi možnosťami: opakujúce sa upozornenie a upozornenie, ktoré sa spustí len raz. Pri výbere upozornenia, ktoré sa spustí raz je to celkom jednoduché. Používateľ si výbere dátum a upozornenie sa spustí počas toho dňa. </w:t>
      </w:r>
      <w:r w:rsidR="00F81C58">
        <w:t>Pri výbere upozornenia, ktoré sa má pravidelne opakovať, si používateľ vyberie v akom intervale sa má upozornenie opakovať.  Intervaly sú od týždenného opakovani</w:t>
      </w:r>
      <w:r>
        <w:t>a až po ročné opakovanie.</w:t>
      </w:r>
    </w:p>
    <w:p w:rsidR="00F92694" w:rsidRDefault="00F92694" w:rsidP="00F92694">
      <w:r>
        <w:t>Po zadaní dátumu od používateľa sa čas do tohto dátumu prevedie na milisekundy. Tento údaj je potom použitý na naplánovanie upozornenia pomocou metódy „</w:t>
      </w:r>
      <w:proofErr w:type="spellStart"/>
      <w:r>
        <w:t>setAlarmClock</w:t>
      </w:r>
      <w:proofErr w:type="spellEnd"/>
      <w:r>
        <w:t>“, ktorá sa nachádza v triede „</w:t>
      </w:r>
      <w:proofErr w:type="spellStart"/>
      <w:r>
        <w:t>AlarmManager</w:t>
      </w:r>
      <w:proofErr w:type="spellEnd"/>
      <w:r>
        <w:t>“. „</w:t>
      </w:r>
      <w:proofErr w:type="spellStart"/>
      <w:r>
        <w:t>AlarmManager</w:t>
      </w:r>
      <w:proofErr w:type="spellEnd"/>
      <w:r>
        <w:t xml:space="preserve">“ je trieda, ktorá poskytuje prístup k systémovým službám </w:t>
      </w:r>
      <w:r w:rsidR="00326D02">
        <w:t>pre upozornenia</w:t>
      </w:r>
      <w:hyperlink r:id="rId34" w:history="1">
        <w:r w:rsidR="00FB05C4">
          <w:rPr>
            <w:rStyle w:val="Hypertextovprepojenie"/>
          </w:rPr>
          <w:t>[11</w:t>
        </w:r>
        <w:r w:rsidR="00050B28" w:rsidRPr="00050B28">
          <w:rPr>
            <w:rStyle w:val="Hypertextovprepojenie"/>
          </w:rPr>
          <w:t>]</w:t>
        </w:r>
      </w:hyperlink>
      <w:r w:rsidR="00326D02">
        <w:t xml:space="preserve">. </w:t>
      </w:r>
      <w:r>
        <w:t xml:space="preserve"> </w:t>
      </w:r>
      <w:r w:rsidR="00326D02">
        <w:t xml:space="preserve">Je používaná na naplánovanie či spustenie určitých úloh v budúcnosti v aplikácií. Keď čas v milisekundách uplynie, tak sa pošle </w:t>
      </w:r>
      <w:proofErr w:type="spellStart"/>
      <w:r w:rsidR="00326D02">
        <w:t>PendingIntent</w:t>
      </w:r>
      <w:proofErr w:type="spellEnd"/>
      <w:r w:rsidR="00326D02">
        <w:t>, ktorý zavolá metódu „</w:t>
      </w:r>
      <w:proofErr w:type="spellStart"/>
      <w:r w:rsidR="00326D02">
        <w:t>onRecieve</w:t>
      </w:r>
      <w:proofErr w:type="spellEnd"/>
      <w:r w:rsidR="00326D02">
        <w:t>“ v triede „</w:t>
      </w:r>
      <w:proofErr w:type="spellStart"/>
      <w:r w:rsidR="00326D02">
        <w:t>BroadcastReciever</w:t>
      </w:r>
      <w:proofErr w:type="spellEnd"/>
      <w:r w:rsidR="00326D02">
        <w:t>“, čím sa vygeneruje upozornenie.</w:t>
      </w:r>
      <w:r w:rsidR="00436361">
        <w:t xml:space="preserve"> „</w:t>
      </w:r>
      <w:proofErr w:type="spellStart"/>
      <w:r w:rsidR="00436361">
        <w:t>BroadcastReciever</w:t>
      </w:r>
      <w:proofErr w:type="spellEnd"/>
      <w:r w:rsidR="00436361">
        <w:t xml:space="preserve">“ je trieda, ktorá umožňuje aplikácií reagovať na </w:t>
      </w:r>
      <w:r w:rsidR="00436361">
        <w:lastRenderedPageBreak/>
        <w:t>udalosti. Je</w:t>
      </w:r>
      <w:r w:rsidR="00C45CE8">
        <w:t xml:space="preserve"> to trieda, ktorá prijíma </w:t>
      </w:r>
      <w:proofErr w:type="spellStart"/>
      <w:r w:rsidR="00C45CE8">
        <w:t>intent</w:t>
      </w:r>
      <w:proofErr w:type="spellEnd"/>
      <w:r w:rsidR="00436361">
        <w:t xml:space="preserve"> zo systému alebo iných aplikácií a vykoná príslušnú akciu</w:t>
      </w:r>
      <w:hyperlink r:id="rId35" w:history="1">
        <w:r w:rsidR="00FB05C4">
          <w:rPr>
            <w:rStyle w:val="Hypertextovprepojenie"/>
          </w:rPr>
          <w:t>[12</w:t>
        </w:r>
        <w:r w:rsidR="00050B28" w:rsidRPr="00050B28">
          <w:rPr>
            <w:rStyle w:val="Hypertextovprepojenie"/>
          </w:rPr>
          <w:t>]</w:t>
        </w:r>
      </w:hyperlink>
      <w:r w:rsidR="00436361">
        <w:t>. Obsahuje metódu „</w:t>
      </w:r>
      <w:proofErr w:type="spellStart"/>
      <w:r w:rsidR="00436361">
        <w:t>onReceive</w:t>
      </w:r>
      <w:proofErr w:type="spellEnd"/>
      <w:r w:rsidR="00436361">
        <w:t>“, ktorá sa volá keď „</w:t>
      </w:r>
      <w:proofErr w:type="spellStart"/>
      <w:r w:rsidR="00436361">
        <w:t>BroadcastReceiver</w:t>
      </w:r>
      <w:proofErr w:type="spellEnd"/>
      <w:r w:rsidR="00436361">
        <w:t xml:space="preserve">“ príjme vyslaný </w:t>
      </w:r>
      <w:proofErr w:type="spellStart"/>
      <w:r w:rsidR="00436361">
        <w:t>intent</w:t>
      </w:r>
      <w:proofErr w:type="spellEnd"/>
      <w:r w:rsidR="00FE0930">
        <w:fldChar w:fldCharType="begin"/>
      </w:r>
      <w:r w:rsidR="00FE0930">
        <w:instrText xml:space="preserve"> HYPERLINK "https://developer.a</w:instrText>
      </w:r>
      <w:r w:rsidR="00FE0930">
        <w:instrText xml:space="preserve">ndroid.com/develop/background-work/background-tasks/broadcasts" </w:instrText>
      </w:r>
      <w:r w:rsidR="00FE0930">
        <w:fldChar w:fldCharType="separate"/>
      </w:r>
      <w:r w:rsidR="00FB05C4">
        <w:rPr>
          <w:rStyle w:val="Hypertextovprepojenie"/>
        </w:rPr>
        <w:t>[13</w:t>
      </w:r>
      <w:r w:rsidR="00050B28" w:rsidRPr="00050B28">
        <w:rPr>
          <w:rStyle w:val="Hypertextovprepojenie"/>
        </w:rPr>
        <w:t>]</w:t>
      </w:r>
      <w:r w:rsidR="00FE0930">
        <w:rPr>
          <w:rStyle w:val="Hypertextovprepojenie"/>
        </w:rPr>
        <w:fldChar w:fldCharType="end"/>
      </w:r>
      <w:r w:rsidR="00436361">
        <w:t>.</w:t>
      </w:r>
    </w:p>
    <w:p w:rsidR="009E4ADA" w:rsidRDefault="009E4ADA" w:rsidP="00F92694">
      <w:r>
        <w:t>Po pridaní upozornenia sa vytvorí kartička, ktorá obsahuje všetky informácie o upozornení. Táto kartička sa samo aktualizuje dátum spustenia v prípade, že upozornenie sa má opakovať.</w:t>
      </w:r>
      <w:r w:rsidR="002035D8">
        <w:t xml:space="preserve"> V prípade jednorazového upozornenia sa samo vymaže.</w:t>
      </w:r>
    </w:p>
    <w:p w:rsidR="002035D8" w:rsidRDefault="000B5458" w:rsidP="00F92694">
      <w:r w:rsidRPr="00A138F1">
        <w:rPr>
          <w:noProof/>
          <w:lang w:eastAsia="sk-SK"/>
        </w:rPr>
        <w:drawing>
          <wp:anchor distT="0" distB="0" distL="114300" distR="114300" simplePos="0" relativeHeight="251704320" behindDoc="1" locked="0" layoutInCell="1" allowOverlap="1">
            <wp:simplePos x="0" y="0"/>
            <wp:positionH relativeFrom="page">
              <wp:posOffset>740870</wp:posOffset>
            </wp:positionH>
            <wp:positionV relativeFrom="paragraph">
              <wp:posOffset>207273</wp:posOffset>
            </wp:positionV>
            <wp:extent cx="6559550" cy="4319270"/>
            <wp:effectExtent l="0" t="0" r="0" b="5080"/>
            <wp:wrapTight wrapText="bothSides">
              <wp:wrapPolygon edited="0">
                <wp:start x="0" y="0"/>
                <wp:lineTo x="0" y="21530"/>
                <wp:lineTo x="21516" y="21530"/>
                <wp:lineTo x="21516" y="0"/>
                <wp:lineTo x="0" y="0"/>
              </wp:wrapPolygon>
            </wp:wrapTight>
            <wp:docPr id="34" name="Obrázo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6559550" cy="4319270"/>
                    </a:xfrm>
                    <a:prstGeom prst="rect">
                      <a:avLst/>
                    </a:prstGeom>
                  </pic:spPr>
                </pic:pic>
              </a:graphicData>
            </a:graphic>
            <wp14:sizeRelH relativeFrom="margin">
              <wp14:pctWidth>0</wp14:pctWidth>
            </wp14:sizeRelH>
            <wp14:sizeRelV relativeFrom="margin">
              <wp14:pctHeight>0</wp14:pctHeight>
            </wp14:sizeRelV>
          </wp:anchor>
        </w:drawing>
      </w:r>
    </w:p>
    <w:p w:rsidR="009E4ADA" w:rsidRDefault="000B5458" w:rsidP="00F92694">
      <w:r>
        <w:rPr>
          <w:noProof/>
          <w:lang w:eastAsia="sk-SK"/>
        </w:rPr>
        <mc:AlternateContent>
          <mc:Choice Requires="wps">
            <w:drawing>
              <wp:anchor distT="0" distB="0" distL="114300" distR="114300" simplePos="0" relativeHeight="251700224" behindDoc="1" locked="0" layoutInCell="1" allowOverlap="1" wp14:anchorId="328EDE3F" wp14:editId="2DF0F393">
                <wp:simplePos x="0" y="0"/>
                <wp:positionH relativeFrom="margin">
                  <wp:align>center</wp:align>
                </wp:positionH>
                <wp:positionV relativeFrom="paragraph">
                  <wp:posOffset>4210969</wp:posOffset>
                </wp:positionV>
                <wp:extent cx="2838450" cy="204470"/>
                <wp:effectExtent l="0" t="0" r="0" b="5080"/>
                <wp:wrapTight wrapText="bothSides">
                  <wp:wrapPolygon edited="0">
                    <wp:start x="0" y="0"/>
                    <wp:lineTo x="0" y="20124"/>
                    <wp:lineTo x="21455" y="20124"/>
                    <wp:lineTo x="21455" y="0"/>
                    <wp:lineTo x="0" y="0"/>
                  </wp:wrapPolygon>
                </wp:wrapTight>
                <wp:docPr id="29" name="Textové pole 29"/>
                <wp:cNvGraphicFramePr/>
                <a:graphic xmlns:a="http://schemas.openxmlformats.org/drawingml/2006/main">
                  <a:graphicData uri="http://schemas.microsoft.com/office/word/2010/wordprocessingShape">
                    <wps:wsp>
                      <wps:cNvSpPr txBox="1"/>
                      <wps:spPr>
                        <a:xfrm>
                          <a:off x="0" y="0"/>
                          <a:ext cx="2838450" cy="204470"/>
                        </a:xfrm>
                        <a:prstGeom prst="rect">
                          <a:avLst/>
                        </a:prstGeom>
                        <a:solidFill>
                          <a:prstClr val="white"/>
                        </a:solidFill>
                        <a:ln>
                          <a:noFill/>
                        </a:ln>
                      </wps:spPr>
                      <wps:txbx>
                        <w:txbxContent>
                          <w:p w:rsidR="00F4453E" w:rsidRPr="003E74B3" w:rsidRDefault="00653A2F" w:rsidP="002035D8">
                            <w:pPr>
                              <w:pStyle w:val="Popis"/>
                              <w:jc w:val="center"/>
                              <w:rPr>
                                <w:i w:val="0"/>
                                <w:color w:val="000000" w:themeColor="text1"/>
                                <w:sz w:val="24"/>
                                <w:szCs w:val="24"/>
                              </w:rPr>
                            </w:pPr>
                            <w:r>
                              <w:rPr>
                                <w:i w:val="0"/>
                                <w:color w:val="000000" w:themeColor="text1"/>
                                <w:sz w:val="24"/>
                                <w:szCs w:val="24"/>
                              </w:rPr>
                              <w:t>Obr. 2.4.-1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28EDE3F" id="_x0000_t202" coordsize="21600,21600" o:spt="202" path="m,l,21600r21600,l21600,xe">
                <v:stroke joinstyle="miter"/>
                <v:path gradientshapeok="t" o:connecttype="rect"/>
              </v:shapetype>
              <v:shape id="Textové pole 29" o:spid="_x0000_s1034" type="#_x0000_t202" style="position:absolute;left:0;text-align:left;margin-left:0;margin-top:331.55pt;width:223.5pt;height:16.1pt;z-index:-2516162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" stroked="f">
                <v:textbox inset="0,0,0,0">
                  <w:txbxContent>
                    <w:p w:rsidR="00F4453E" w:rsidRPr="003E74B3" w:rsidRDefault="00653A2F" w:rsidP="002035D8">
                      <w:pPr>
                        <w:pStyle w:val="Popis"/>
                        <w:jc w:val="center"/>
                        <w:rPr>
                          <w:i w:val="0"/>
                          <w:color w:val="000000" w:themeColor="text1"/>
                          <w:sz w:val="24"/>
                          <w:szCs w:val="24"/>
                        </w:rPr>
                      </w:pPr>
                      <w:r>
                        <w:rPr>
                          <w:i w:val="0"/>
                          <w:color w:val="000000" w:themeColor="text1"/>
                          <w:sz w:val="24"/>
                          <w:szCs w:val="24"/>
                        </w:rPr>
                        <w:t>Obr. 2.4.-1</w:t>
                      </w:r>
                    </w:p>
                  </w:txbxContent>
                </v:textbox>
                <w10:wrap type="tight" anchorx="margin"/>
              </v:shape>
            </w:pict>
          </mc:Fallback>
        </mc:AlternateContent>
      </w:r>
    </w:p>
    <w:p w:rsidR="00B551A9" w:rsidRDefault="00B551A9" w:rsidP="00F92694"/>
    <w:p w:rsidR="00B551A9" w:rsidRDefault="00B551A9" w:rsidP="00B712F5"/>
    <w:p w:rsidR="00B551A9" w:rsidRDefault="000B5458" w:rsidP="00B712F5">
      <w:r w:rsidRPr="002035D8">
        <w:rPr>
          <w:noProof/>
          <w:lang w:eastAsia="sk-SK"/>
        </w:rPr>
        <w:lastRenderedPageBreak/>
        <w:drawing>
          <wp:anchor distT="0" distB="0" distL="114300" distR="114300" simplePos="0" relativeHeight="251698176" behindDoc="1" locked="0" layoutInCell="1" allowOverlap="1">
            <wp:simplePos x="0" y="0"/>
            <wp:positionH relativeFrom="page">
              <wp:posOffset>4240530</wp:posOffset>
            </wp:positionH>
            <wp:positionV relativeFrom="paragraph">
              <wp:posOffset>36195</wp:posOffset>
            </wp:positionV>
            <wp:extent cx="2379980" cy="4246245"/>
            <wp:effectExtent l="0" t="0" r="1270" b="1905"/>
            <wp:wrapTight wrapText="bothSides">
              <wp:wrapPolygon edited="0">
                <wp:start x="0" y="0"/>
                <wp:lineTo x="0" y="21513"/>
                <wp:lineTo x="21439" y="21513"/>
                <wp:lineTo x="21439" y="0"/>
                <wp:lineTo x="0" y="0"/>
              </wp:wrapPolygon>
            </wp:wrapTight>
            <wp:docPr id="28" name="Obrázok 28" descr="C:\Users\PC\Downloads\Screenshot 2024-03-07 1655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Downloads\Screenshot 2024-03-07 165534.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79980" cy="4246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60D14">
        <w:rPr>
          <w:noProof/>
          <w:lang w:eastAsia="sk-SK"/>
        </w:rPr>
        <w:drawing>
          <wp:anchor distT="0" distB="0" distL="114300" distR="114300" simplePos="0" relativeHeight="251695104" behindDoc="1" locked="0" layoutInCell="1" allowOverlap="1">
            <wp:simplePos x="0" y="0"/>
            <wp:positionH relativeFrom="margin">
              <wp:posOffset>-220060</wp:posOffset>
            </wp:positionH>
            <wp:positionV relativeFrom="paragraph">
              <wp:posOffset>-438</wp:posOffset>
            </wp:positionV>
            <wp:extent cx="2167255" cy="4312285"/>
            <wp:effectExtent l="0" t="0" r="4445" b="0"/>
            <wp:wrapTight wrapText="bothSides">
              <wp:wrapPolygon edited="0">
                <wp:start x="0" y="0"/>
                <wp:lineTo x="0" y="21470"/>
                <wp:lineTo x="21454" y="21470"/>
                <wp:lineTo x="21454" y="0"/>
                <wp:lineTo x="0" y="0"/>
              </wp:wrapPolygon>
            </wp:wrapTight>
            <wp:docPr id="25" name="Obrázok 25" descr="C:\Users\PC\Downloads\Screenshot 2024-03-07 1703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C\Downloads\Screenshot 2024-03-07 170339.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67255" cy="431228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551A9" w:rsidRDefault="00B551A9" w:rsidP="00B712F5"/>
    <w:p w:rsidR="00B551A9" w:rsidRDefault="00B551A9" w:rsidP="00B712F5"/>
    <w:p w:rsidR="00B551A9" w:rsidRDefault="00B551A9" w:rsidP="00B712F5"/>
    <w:p w:rsidR="00B551A9" w:rsidRDefault="00B551A9" w:rsidP="00B712F5"/>
    <w:p w:rsidR="00B551A9" w:rsidRDefault="00B551A9" w:rsidP="00B712F5"/>
    <w:p w:rsidR="00B551A9" w:rsidRDefault="00B551A9" w:rsidP="00B712F5"/>
    <w:p w:rsidR="00B551A9" w:rsidRDefault="00B551A9" w:rsidP="00B712F5"/>
    <w:p w:rsidR="00B551A9" w:rsidRDefault="00B551A9" w:rsidP="00B712F5"/>
    <w:p w:rsidR="00B551A9" w:rsidRDefault="00B551A9" w:rsidP="00B712F5"/>
    <w:p w:rsidR="00B551A9" w:rsidRDefault="000B5458" w:rsidP="00B712F5">
      <w:r>
        <w:rPr>
          <w:noProof/>
          <w:lang w:eastAsia="sk-SK"/>
        </w:rPr>
        <mc:AlternateContent>
          <mc:Choice Requires="wps">
            <w:drawing>
              <wp:anchor distT="0" distB="0" distL="114300" distR="114300" simplePos="0" relativeHeight="251694080" behindDoc="1" locked="0" layoutInCell="1" allowOverlap="1" wp14:anchorId="4F859D29" wp14:editId="53EB01BD">
                <wp:simplePos x="0" y="0"/>
                <wp:positionH relativeFrom="margin">
                  <wp:posOffset>-491272</wp:posOffset>
                </wp:positionH>
                <wp:positionV relativeFrom="paragraph">
                  <wp:posOffset>451485</wp:posOffset>
                </wp:positionV>
                <wp:extent cx="2838450" cy="204470"/>
                <wp:effectExtent l="0" t="0" r="0" b="5080"/>
                <wp:wrapTight wrapText="bothSides">
                  <wp:wrapPolygon edited="0">
                    <wp:start x="0" y="0"/>
                    <wp:lineTo x="0" y="20124"/>
                    <wp:lineTo x="21455" y="20124"/>
                    <wp:lineTo x="21455" y="0"/>
                    <wp:lineTo x="0" y="0"/>
                  </wp:wrapPolygon>
                </wp:wrapTight>
                <wp:docPr id="24" name="Textové pole 24"/>
                <wp:cNvGraphicFramePr/>
                <a:graphic xmlns:a="http://schemas.openxmlformats.org/drawingml/2006/main">
                  <a:graphicData uri="http://schemas.microsoft.com/office/word/2010/wordprocessingShape">
                    <wps:wsp>
                      <wps:cNvSpPr txBox="1"/>
                      <wps:spPr>
                        <a:xfrm>
                          <a:off x="0" y="0"/>
                          <a:ext cx="2838450" cy="204470"/>
                        </a:xfrm>
                        <a:prstGeom prst="rect">
                          <a:avLst/>
                        </a:prstGeom>
                        <a:solidFill>
                          <a:prstClr val="white"/>
                        </a:solidFill>
                        <a:ln>
                          <a:noFill/>
                        </a:ln>
                      </wps:spPr>
                      <wps:txbx>
                        <w:txbxContent>
                          <w:p w:rsidR="00F4453E" w:rsidRPr="003E74B3" w:rsidRDefault="00F4453E" w:rsidP="00360D14">
                            <w:pPr>
                              <w:pStyle w:val="Popis"/>
                              <w:jc w:val="center"/>
                              <w:rPr>
                                <w:i w:val="0"/>
                                <w:color w:val="000000" w:themeColor="text1"/>
                                <w:sz w:val="24"/>
                                <w:szCs w:val="24"/>
                              </w:rPr>
                            </w:pPr>
                            <w:r w:rsidRPr="003E74B3">
                              <w:rPr>
                                <w:i w:val="0"/>
                                <w:color w:val="000000" w:themeColor="text1"/>
                                <w:sz w:val="24"/>
                                <w:szCs w:val="24"/>
                              </w:rPr>
                              <w:t>Obr. 2.4.-2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859D29" id="Textové pole 24" o:spid="_x0000_s1035" type="#_x0000_t202" style="position:absolute;left:0;text-align:left;margin-left:-38.7pt;margin-top:35.55pt;width:223.5pt;height:16.1pt;z-index:-2516224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" stroked="f">
                <v:textbox inset="0,0,0,0">
                  <w:txbxContent>
                    <w:p w:rsidR="00F4453E" w:rsidRPr="003E74B3" w:rsidRDefault="00F4453E" w:rsidP="00360D14">
                      <w:pPr>
                        <w:pStyle w:val="Popis"/>
                        <w:jc w:val="center"/>
                        <w:rPr>
                          <w:i w:val="0"/>
                          <w:color w:val="000000" w:themeColor="text1"/>
                          <w:sz w:val="24"/>
                          <w:szCs w:val="24"/>
                        </w:rPr>
                      </w:pPr>
                      <w:r w:rsidRPr="003E74B3">
                        <w:rPr>
                          <w:i w:val="0"/>
                          <w:color w:val="000000" w:themeColor="text1"/>
                          <w:sz w:val="24"/>
                          <w:szCs w:val="24"/>
                        </w:rPr>
                        <w:t>Obr. 2.4.-2</w:t>
                      </w:r>
                    </w:p>
                  </w:txbxContent>
                </v:textbox>
                <w10:wrap type="tight" anchorx="margin"/>
              </v:shape>
            </w:pict>
          </mc:Fallback>
        </mc:AlternateContent>
      </w:r>
    </w:p>
    <w:p w:rsidR="00B551A9" w:rsidRDefault="000B5458" w:rsidP="00B712F5">
      <w:r>
        <w:rPr>
          <w:noProof/>
          <w:lang w:eastAsia="sk-SK"/>
        </w:rPr>
        <mc:AlternateContent>
          <mc:Choice Requires="wps">
            <w:drawing>
              <wp:anchor distT="0" distB="0" distL="114300" distR="114300" simplePos="0" relativeHeight="251697152" behindDoc="1" locked="0" layoutInCell="1" allowOverlap="1" wp14:anchorId="598D366F" wp14:editId="196E2F39">
                <wp:simplePos x="0" y="0"/>
                <wp:positionH relativeFrom="margin">
                  <wp:align>right</wp:align>
                </wp:positionH>
                <wp:positionV relativeFrom="paragraph">
                  <wp:posOffset>26386</wp:posOffset>
                </wp:positionV>
                <wp:extent cx="2838450" cy="252095"/>
                <wp:effectExtent l="0" t="0" r="0" b="0"/>
                <wp:wrapTight wrapText="bothSides">
                  <wp:wrapPolygon edited="0">
                    <wp:start x="0" y="0"/>
                    <wp:lineTo x="0" y="19587"/>
                    <wp:lineTo x="21455" y="19587"/>
                    <wp:lineTo x="21455" y="0"/>
                    <wp:lineTo x="0" y="0"/>
                  </wp:wrapPolygon>
                </wp:wrapTight>
                <wp:docPr id="27" name="Textové pole 27"/>
                <wp:cNvGraphicFramePr/>
                <a:graphic xmlns:a="http://schemas.openxmlformats.org/drawingml/2006/main">
                  <a:graphicData uri="http://schemas.microsoft.com/office/word/2010/wordprocessingShape">
                    <wps:wsp>
                      <wps:cNvSpPr txBox="1"/>
                      <wps:spPr>
                        <a:xfrm>
                          <a:off x="0" y="0"/>
                          <a:ext cx="2838450" cy="252095"/>
                        </a:xfrm>
                        <a:prstGeom prst="rect">
                          <a:avLst/>
                        </a:prstGeom>
                        <a:solidFill>
                          <a:prstClr val="white"/>
                        </a:solidFill>
                        <a:ln>
                          <a:noFill/>
                        </a:ln>
                      </wps:spPr>
                      <wps:txbx>
                        <w:txbxContent>
                          <w:p w:rsidR="00F4453E" w:rsidRPr="003E74B3" w:rsidRDefault="00F4453E" w:rsidP="00360D14">
                            <w:pPr>
                              <w:pStyle w:val="Popis"/>
                              <w:jc w:val="center"/>
                              <w:rPr>
                                <w:i w:val="0"/>
                                <w:color w:val="000000" w:themeColor="text1"/>
                                <w:sz w:val="24"/>
                                <w:szCs w:val="24"/>
                              </w:rPr>
                            </w:pPr>
                            <w:r w:rsidRPr="003E74B3">
                              <w:rPr>
                                <w:i w:val="0"/>
                                <w:color w:val="000000" w:themeColor="text1"/>
                                <w:sz w:val="24"/>
                                <w:szCs w:val="24"/>
                              </w:rPr>
                              <w:t>Obr. 2.4.-3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8D366F" id="Textové pole 27" o:spid="_x0000_s1036" type="#_x0000_t202" style="position:absolute;left:0;text-align:left;margin-left:172.3pt;margin-top:2.1pt;width:223.5pt;height:19.85pt;z-index:-25161932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" stroked="f">
                <v:textbox inset="0,0,0,0">
                  <w:txbxContent>
                    <w:p w:rsidR="00F4453E" w:rsidRPr="003E74B3" w:rsidRDefault="00F4453E" w:rsidP="00360D14">
                      <w:pPr>
                        <w:pStyle w:val="Popis"/>
                        <w:jc w:val="center"/>
                        <w:rPr>
                          <w:i w:val="0"/>
                          <w:color w:val="000000" w:themeColor="text1"/>
                          <w:sz w:val="24"/>
                          <w:szCs w:val="24"/>
                        </w:rPr>
                      </w:pPr>
                      <w:r w:rsidRPr="003E74B3">
                        <w:rPr>
                          <w:i w:val="0"/>
                          <w:color w:val="000000" w:themeColor="text1"/>
                          <w:sz w:val="24"/>
                          <w:szCs w:val="24"/>
                        </w:rPr>
                        <w:t>Obr. 2.4.-3</w:t>
                      </w:r>
                    </w:p>
                  </w:txbxContent>
                </v:textbox>
                <w10:wrap type="tight" anchorx="margin"/>
              </v:shape>
            </w:pict>
          </mc:Fallback>
        </mc:AlternateContent>
      </w:r>
    </w:p>
    <w:p w:rsidR="00B551A9" w:rsidRDefault="000B5458" w:rsidP="00B712F5">
      <w:r w:rsidRPr="00360D14">
        <w:rPr>
          <w:noProof/>
          <w:lang w:eastAsia="sk-SK"/>
        </w:rPr>
        <w:drawing>
          <wp:anchor distT="0" distB="0" distL="114300" distR="114300" simplePos="0" relativeHeight="251692032" behindDoc="1" locked="0" layoutInCell="1" allowOverlap="1">
            <wp:simplePos x="0" y="0"/>
            <wp:positionH relativeFrom="page">
              <wp:posOffset>2780446</wp:posOffset>
            </wp:positionH>
            <wp:positionV relativeFrom="paragraph">
              <wp:posOffset>12744</wp:posOffset>
            </wp:positionV>
            <wp:extent cx="2208530" cy="4368800"/>
            <wp:effectExtent l="0" t="0" r="1270" b="0"/>
            <wp:wrapTight wrapText="bothSides">
              <wp:wrapPolygon edited="0">
                <wp:start x="0" y="0"/>
                <wp:lineTo x="0" y="21474"/>
                <wp:lineTo x="21426" y="21474"/>
                <wp:lineTo x="21426" y="0"/>
                <wp:lineTo x="0" y="0"/>
              </wp:wrapPolygon>
            </wp:wrapTight>
            <wp:docPr id="23" name="Obrázok 23" descr="C:\Users\PC\Downloads\Screenshot 2024-03-07 1659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Downloads\Screenshot 2024-03-07 16595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08530" cy="436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551A9" w:rsidRDefault="00B551A9" w:rsidP="00B712F5"/>
    <w:p w:rsidR="00B551A9" w:rsidRDefault="00B551A9" w:rsidP="00B712F5"/>
    <w:p w:rsidR="00B551A9" w:rsidRDefault="00B551A9" w:rsidP="00B712F5"/>
    <w:p w:rsidR="00B551A9" w:rsidRDefault="00B551A9" w:rsidP="00B712F5"/>
    <w:p w:rsidR="00360D14" w:rsidRDefault="00360D14" w:rsidP="00B712F5"/>
    <w:p w:rsidR="002035D8" w:rsidRDefault="002035D8" w:rsidP="00B712F5"/>
    <w:p w:rsidR="002035D8" w:rsidRDefault="002035D8" w:rsidP="00B712F5"/>
    <w:p w:rsidR="00A138F1" w:rsidRDefault="00A138F1" w:rsidP="00B712F5"/>
    <w:p w:rsidR="000B5458" w:rsidRDefault="000B5458" w:rsidP="00B712F5"/>
    <w:p w:rsidR="00360D14" w:rsidRDefault="000B5458" w:rsidP="00B712F5">
      <w:r>
        <w:rPr>
          <w:noProof/>
          <w:lang w:eastAsia="sk-SK"/>
        </w:rPr>
        <mc:AlternateContent>
          <mc:Choice Requires="wps">
            <w:drawing>
              <wp:anchor distT="0" distB="0" distL="114300" distR="114300" simplePos="0" relativeHeight="251706368" behindDoc="1" locked="0" layoutInCell="1" allowOverlap="1" wp14:anchorId="64BEF8AC" wp14:editId="0D56D5B3">
                <wp:simplePos x="0" y="0"/>
                <wp:positionH relativeFrom="page">
                  <wp:align>center</wp:align>
                </wp:positionH>
                <wp:positionV relativeFrom="paragraph">
                  <wp:posOffset>420260</wp:posOffset>
                </wp:positionV>
                <wp:extent cx="2838450" cy="252095"/>
                <wp:effectExtent l="0" t="0" r="0" b="0"/>
                <wp:wrapTight wrapText="bothSides">
                  <wp:wrapPolygon edited="0">
                    <wp:start x="0" y="0"/>
                    <wp:lineTo x="0" y="19587"/>
                    <wp:lineTo x="21455" y="19587"/>
                    <wp:lineTo x="21455" y="0"/>
                    <wp:lineTo x="0" y="0"/>
                  </wp:wrapPolygon>
                </wp:wrapTight>
                <wp:docPr id="35" name="Textové pole 35"/>
                <wp:cNvGraphicFramePr/>
                <a:graphic xmlns:a="http://schemas.openxmlformats.org/drawingml/2006/main">
                  <a:graphicData uri="http://schemas.microsoft.com/office/word/2010/wordprocessingShape">
                    <wps:wsp>
                      <wps:cNvSpPr txBox="1"/>
                      <wps:spPr>
                        <a:xfrm>
                          <a:off x="0" y="0"/>
                          <a:ext cx="2838450" cy="252095"/>
                        </a:xfrm>
                        <a:prstGeom prst="rect">
                          <a:avLst/>
                        </a:prstGeom>
                        <a:solidFill>
                          <a:prstClr val="white"/>
                        </a:solidFill>
                        <a:ln>
                          <a:noFill/>
                        </a:ln>
                      </wps:spPr>
                      <wps:txbx>
                        <w:txbxContent>
                          <w:p w:rsidR="00A138F1" w:rsidRPr="003E74B3" w:rsidRDefault="00A138F1" w:rsidP="00A138F1">
                            <w:pPr>
                              <w:pStyle w:val="Popis"/>
                              <w:jc w:val="center"/>
                              <w:rPr>
                                <w:i w:val="0"/>
                                <w:color w:val="000000" w:themeColor="text1"/>
                                <w:sz w:val="24"/>
                                <w:szCs w:val="24"/>
                              </w:rPr>
                            </w:pPr>
                            <w:r>
                              <w:rPr>
                                <w:i w:val="0"/>
                                <w:color w:val="000000" w:themeColor="text1"/>
                                <w:sz w:val="24"/>
                                <w:szCs w:val="24"/>
                              </w:rPr>
                              <w:t>Obr. 2.4.-4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BEF8AC" id="Textové pole 35" o:spid="_x0000_s1037" type="#_x0000_t202" style="position:absolute;left:0;text-align:left;margin-left:0;margin-top:33.1pt;width:223.5pt;height:19.85pt;z-index:-251610112;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" stroked="f">
                <v:textbox inset="0,0,0,0">
                  <w:txbxContent>
                    <w:p w:rsidR="00A138F1" w:rsidRPr="003E74B3" w:rsidRDefault="00A138F1" w:rsidP="00A138F1">
                      <w:pPr>
                        <w:pStyle w:val="Popis"/>
                        <w:jc w:val="center"/>
                        <w:rPr>
                          <w:i w:val="0"/>
                          <w:color w:val="000000" w:themeColor="text1"/>
                          <w:sz w:val="24"/>
                          <w:szCs w:val="24"/>
                        </w:rPr>
                      </w:pPr>
                      <w:r>
                        <w:rPr>
                          <w:i w:val="0"/>
                          <w:color w:val="000000" w:themeColor="text1"/>
                          <w:sz w:val="24"/>
                          <w:szCs w:val="24"/>
                        </w:rPr>
                        <w:t>Obr. 2.4.-4</w:t>
                      </w:r>
                    </w:p>
                  </w:txbxContent>
                </v:textbox>
                <w10:wrap type="tight" anchorx="page"/>
              </v:shape>
            </w:pict>
          </mc:Fallback>
        </mc:AlternateContent>
      </w:r>
    </w:p>
    <w:p w:rsidR="00604335" w:rsidRDefault="00604335" w:rsidP="00B97E48">
      <w:pPr>
        <w:pStyle w:val="Nadpis2"/>
      </w:pPr>
      <w:bookmarkStart w:id="21" w:name="BocneMenu"/>
      <w:bookmarkStart w:id="22" w:name="_Bočné_navigačné_menu"/>
      <w:bookmarkEnd w:id="21"/>
      <w:bookmarkEnd w:id="22"/>
      <w:r>
        <w:lastRenderedPageBreak/>
        <w:t>Bočné navigačné menu</w:t>
      </w:r>
    </w:p>
    <w:p w:rsidR="00604335" w:rsidRDefault="00604335" w:rsidP="00604335">
      <w:r>
        <w:t xml:space="preserve">V našej aplikácií sme implementovali bočné navigačné menu, ktoré </w:t>
      </w:r>
      <w:r w:rsidR="00D10B2A">
        <w:t xml:space="preserve">poskytuje používateľom jednoduchý prístup k funkciám a sekciám aplikácie. Vytváranie bočného menu si vyžaduje použitie komponenty </w:t>
      </w:r>
      <w:proofErr w:type="spellStart"/>
      <w:r w:rsidR="00D10B2A">
        <w:t>DrawerLayout</w:t>
      </w:r>
      <w:proofErr w:type="spellEnd"/>
      <w:r w:rsidR="00D10B2A">
        <w:t xml:space="preserve">. </w:t>
      </w:r>
      <w:proofErr w:type="spellStart"/>
      <w:r w:rsidR="00D10B2A">
        <w:t>DrawerLayout</w:t>
      </w:r>
      <w:proofErr w:type="spellEnd"/>
      <w:r w:rsidR="00D10B2A">
        <w:t xml:space="preserve"> je komponent, ktorý umožňuje vložiť hlavný obsah aplikácie a bočné navigačné menu do rovnakej obrazovky</w:t>
      </w:r>
      <w:hyperlink r:id="rId40" w:history="1">
        <w:r w:rsidR="00FB05C4">
          <w:rPr>
            <w:rStyle w:val="Hypertextovprepojenie"/>
          </w:rPr>
          <w:t>[14</w:t>
        </w:r>
        <w:r w:rsidR="00050B28" w:rsidRPr="00050B28">
          <w:rPr>
            <w:rStyle w:val="Hypertextovprepojenie"/>
          </w:rPr>
          <w:t>]</w:t>
        </w:r>
      </w:hyperlink>
      <w:r w:rsidR="00D10B2A">
        <w:t xml:space="preserve">.  Na definovanie obsahu bočného menu sa používa </w:t>
      </w:r>
      <w:proofErr w:type="spellStart"/>
      <w:r w:rsidR="00D10B2A">
        <w:t>NavigationView</w:t>
      </w:r>
      <w:proofErr w:type="spellEnd"/>
      <w:r w:rsidR="00D10B2A">
        <w:t>. Tento komponent umožňuje definovať jednotlivé položky menu a priradiť im ikony a</w:t>
      </w:r>
      <w:r w:rsidR="00050B28">
        <w:t> </w:t>
      </w:r>
      <w:r w:rsidR="00D10B2A">
        <w:t>popisy</w:t>
      </w:r>
      <w:hyperlink r:id="rId41" w:history="1">
        <w:r w:rsidR="00FB05C4" w:rsidRPr="00C23C05">
          <w:rPr>
            <w:rStyle w:val="Hypertextovprepojenie"/>
          </w:rPr>
          <w:t>[15</w:t>
        </w:r>
        <w:r w:rsidR="00050B28" w:rsidRPr="00C23C05">
          <w:rPr>
            <w:rStyle w:val="Hypertextovprepojenie"/>
          </w:rPr>
          <w:t>]</w:t>
        </w:r>
      </w:hyperlink>
      <w:r w:rsidR="00D10B2A">
        <w:t>.  V </w:t>
      </w:r>
      <w:r w:rsidR="00F03745">
        <w:t>kóde</w:t>
      </w:r>
      <w:r w:rsidR="00D10B2A">
        <w:t xml:space="preserve"> </w:t>
      </w:r>
      <w:r w:rsidR="00F03745">
        <w:t>aplikácie</w:t>
      </w:r>
      <w:r w:rsidR="00D10B2A">
        <w:t xml:space="preserve"> sa potom implementuje logika, ktorá </w:t>
      </w:r>
      <w:r w:rsidR="00F03745">
        <w:t>umožňuje</w:t>
      </w:r>
      <w:r w:rsidR="00D10B2A">
        <w:t xml:space="preserve"> </w:t>
      </w:r>
      <w:r w:rsidR="00F03745">
        <w:t>otváranie</w:t>
      </w:r>
      <w:r w:rsidR="00D10B2A">
        <w:t xml:space="preserve"> a </w:t>
      </w:r>
      <w:r w:rsidR="00F03745">
        <w:t>zatváranie</w:t>
      </w:r>
      <w:r w:rsidR="00D10B2A">
        <w:t xml:space="preserve"> menu</w:t>
      </w:r>
      <w:r w:rsidR="00F03745">
        <w:t xml:space="preserve">. To zahŕňa reakciu na udalosti, ako je kliknutie na tlačidlo pre otvorenie menu alebo gesto ťahania prsta zľava do </w:t>
      </w:r>
      <w:proofErr w:type="spellStart"/>
      <w:r w:rsidR="00F03745">
        <w:t>prava</w:t>
      </w:r>
      <w:proofErr w:type="spellEnd"/>
      <w:r w:rsidR="00F03745">
        <w:t>. Po výbere položky sa vykoná kód, ktorý reaguje na tento výber a vykoná otvorenie príslušnej aktivity.</w:t>
      </w:r>
    </w:p>
    <w:p w:rsidR="00F03745" w:rsidRDefault="00F03745" w:rsidP="00604335">
      <w:r>
        <w:t>Naše navigačné menu obsahuje tieto položky:</w:t>
      </w:r>
    </w:p>
    <w:p w:rsidR="00F03745" w:rsidRDefault="00F03745" w:rsidP="00F03745">
      <w:pPr>
        <w:pStyle w:val="Odsekzoznamu"/>
        <w:numPr>
          <w:ilvl w:val="0"/>
          <w:numId w:val="12"/>
        </w:numPr>
      </w:pPr>
      <w:r>
        <w:t>Domov: Táto položka slúži na vrátenie používateľa na domovskú obrazovku (</w:t>
      </w:r>
      <w:proofErr w:type="spellStart"/>
      <w:r>
        <w:t>Main</w:t>
      </w:r>
      <w:proofErr w:type="spellEnd"/>
      <w:r>
        <w:t xml:space="preserve"> </w:t>
      </w:r>
      <w:proofErr w:type="spellStart"/>
      <w:r>
        <w:t>Activity</w:t>
      </w:r>
      <w:proofErr w:type="spellEnd"/>
      <w:r>
        <w:t xml:space="preserve">).  Táto položka sa často umiestňuje ako prvá do bočného menu, tak sme to spravili aj my. </w:t>
      </w:r>
    </w:p>
    <w:p w:rsidR="000C34AF" w:rsidRDefault="000C34AF" w:rsidP="000C34AF">
      <w:pPr>
        <w:pStyle w:val="Odsekzoznamu"/>
        <w:numPr>
          <w:ilvl w:val="0"/>
          <w:numId w:val="12"/>
        </w:numPr>
      </w:pPr>
      <w:r>
        <w:t xml:space="preserve">Kontakt: Táto položka umožňuje používateľovi získať kontaktné informácie o vývojároch aplikácie. Obsahuje informácie ako sú, telefóne číslo a emailovú adresu pre prípadné chyby v aplikácií.    </w:t>
      </w:r>
    </w:p>
    <w:p w:rsidR="000C34AF" w:rsidRDefault="000C34AF" w:rsidP="000C34AF">
      <w:pPr>
        <w:pStyle w:val="Odsekzoznamu"/>
        <w:numPr>
          <w:ilvl w:val="0"/>
          <w:numId w:val="12"/>
        </w:numPr>
      </w:pPr>
      <w:r>
        <w:t>Zoznam pridaných áut: Asi najdôležitejšiu položkou v menu je zoznam pridaných áut. Táto aktivita umožňuje používateľovi pridávať, prehľadávať svoje vozidlá. Stačí len kliknúť na fotku vozidla a automaticky sa vám nastaví ako predvolené vozidlo.</w:t>
      </w:r>
    </w:p>
    <w:p w:rsidR="00F03745" w:rsidRDefault="00F03745" w:rsidP="00F03745">
      <w:pPr>
        <w:pStyle w:val="Odsekzoznamu"/>
        <w:numPr>
          <w:ilvl w:val="0"/>
          <w:numId w:val="12"/>
        </w:numPr>
      </w:pPr>
      <w:r>
        <w:t xml:space="preserve">Profil: </w:t>
      </w:r>
      <w:r w:rsidR="00D71541">
        <w:t>Používateľ</w:t>
      </w:r>
      <w:r>
        <w:t xml:space="preserve"> ma </w:t>
      </w:r>
      <w:r w:rsidR="00D71541">
        <w:t xml:space="preserve">prístup </w:t>
      </w:r>
      <w:r>
        <w:t>k </w:t>
      </w:r>
      <w:r w:rsidR="00D71541">
        <w:t>informáciám</w:t>
      </w:r>
      <w:r>
        <w:t xml:space="preserve"> o svojom </w:t>
      </w:r>
      <w:r w:rsidR="00D71541">
        <w:t>profile. Táto aktivita zobrazuje informácie o používateľovi, ako sú meno, priezvisko a prihlasovacie meno. Taktiež umožňuje používateľovi odstrániť si účet po správnom zadaní hesla.</w:t>
      </w:r>
    </w:p>
    <w:p w:rsidR="00D71541" w:rsidRDefault="00D71541" w:rsidP="00F03745">
      <w:pPr>
        <w:pStyle w:val="Odsekzoznamu"/>
        <w:numPr>
          <w:ilvl w:val="0"/>
          <w:numId w:val="12"/>
        </w:numPr>
      </w:pPr>
      <w:r>
        <w:t>Odhlásenie sa: Používateľ ma možnosť odhlásiť sa z aplikácie.</w:t>
      </w:r>
      <w:r w:rsidR="005D22E4">
        <w:t xml:space="preserve"> Táto položka ukončí reláciu prihlásenia sa a vráti používateľa na obrazovku prihlasovania sa.</w:t>
      </w:r>
    </w:p>
    <w:p w:rsidR="00D71541" w:rsidRPr="00604335" w:rsidRDefault="00657C01" w:rsidP="00D71541">
      <w:pPr>
        <w:ind w:left="360"/>
      </w:pPr>
      <w:r w:rsidRPr="000C34AF">
        <w:rPr>
          <w:noProof/>
          <w:lang w:eastAsia="sk-SK"/>
        </w:rPr>
        <w:lastRenderedPageBreak/>
        <w:drawing>
          <wp:anchor distT="0" distB="0" distL="114300" distR="114300" simplePos="0" relativeHeight="251672576" behindDoc="1" locked="0" layoutInCell="1" allowOverlap="1">
            <wp:simplePos x="0" y="0"/>
            <wp:positionH relativeFrom="margin">
              <wp:posOffset>3075940</wp:posOffset>
            </wp:positionH>
            <wp:positionV relativeFrom="paragraph">
              <wp:posOffset>306705</wp:posOffset>
            </wp:positionV>
            <wp:extent cx="2280920" cy="4658360"/>
            <wp:effectExtent l="0" t="0" r="5080" b="8890"/>
            <wp:wrapTight wrapText="bothSides">
              <wp:wrapPolygon edited="0">
                <wp:start x="0" y="0"/>
                <wp:lineTo x="0" y="21553"/>
                <wp:lineTo x="21468" y="21553"/>
                <wp:lineTo x="21468" y="0"/>
                <wp:lineTo x="0" y="0"/>
              </wp:wrapPolygon>
            </wp:wrapTight>
            <wp:docPr id="10" name="Obrázok 10" descr="C:\Users\PC\Downloads\Screenshot 2024-03-04 1857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Downloads\Screenshot 2024-03-04 185736.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80920" cy="4658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38F1" w:rsidRPr="000C34AF">
        <w:rPr>
          <w:noProof/>
          <w:lang w:eastAsia="sk-SK"/>
        </w:rPr>
        <w:drawing>
          <wp:anchor distT="0" distB="0" distL="114300" distR="114300" simplePos="0" relativeHeight="251669504" behindDoc="1" locked="0" layoutInCell="1" allowOverlap="1">
            <wp:simplePos x="0" y="0"/>
            <wp:positionH relativeFrom="margin">
              <wp:align>left</wp:align>
            </wp:positionH>
            <wp:positionV relativeFrom="paragraph">
              <wp:posOffset>318918</wp:posOffset>
            </wp:positionV>
            <wp:extent cx="2372995" cy="4587240"/>
            <wp:effectExtent l="0" t="0" r="8255" b="3810"/>
            <wp:wrapTight wrapText="bothSides">
              <wp:wrapPolygon edited="0">
                <wp:start x="0" y="0"/>
                <wp:lineTo x="0" y="21528"/>
                <wp:lineTo x="21502" y="21528"/>
                <wp:lineTo x="21502" y="0"/>
                <wp:lineTo x="0" y="0"/>
              </wp:wrapPolygon>
            </wp:wrapTight>
            <wp:docPr id="5" name="Obrázok 5" descr="C:\Users\PC\Downloads\Screenshot 2024-03-04 1853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Screenshot 2024-03-04 185326.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72995" cy="4587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1541">
        <w:t xml:space="preserve">        </w:t>
      </w:r>
    </w:p>
    <w:p w:rsidR="000C34AF" w:rsidRDefault="000C34AF" w:rsidP="005D22E4"/>
    <w:p w:rsidR="000C34AF" w:rsidRDefault="000C34AF" w:rsidP="005D22E4"/>
    <w:p w:rsidR="000C34AF" w:rsidRDefault="000C34AF" w:rsidP="005D22E4"/>
    <w:p w:rsidR="000C34AF" w:rsidRDefault="000C34AF" w:rsidP="005D22E4"/>
    <w:p w:rsidR="000C34AF" w:rsidRPr="000C34AF" w:rsidRDefault="000C34AF" w:rsidP="000C34AF"/>
    <w:p w:rsidR="000C34AF" w:rsidRPr="000C34AF" w:rsidRDefault="000C34AF" w:rsidP="000C34AF"/>
    <w:p w:rsidR="000C34AF" w:rsidRPr="000C34AF" w:rsidRDefault="000C34AF" w:rsidP="000C34AF"/>
    <w:p w:rsidR="000C34AF" w:rsidRPr="000C34AF" w:rsidRDefault="000C34AF" w:rsidP="000C34AF"/>
    <w:p w:rsidR="000C34AF" w:rsidRPr="000C34AF" w:rsidRDefault="000C34AF" w:rsidP="000C34AF"/>
    <w:p w:rsidR="000C34AF" w:rsidRPr="000C34AF" w:rsidRDefault="000C34AF" w:rsidP="000C34AF"/>
    <w:p w:rsidR="000C34AF" w:rsidRPr="000C34AF" w:rsidRDefault="000C34AF" w:rsidP="000C34AF"/>
    <w:p w:rsidR="000C34AF" w:rsidRPr="000C34AF" w:rsidRDefault="00657C01" w:rsidP="000C34AF">
      <w:r>
        <w:rPr>
          <w:noProof/>
          <w:lang w:eastAsia="sk-SK"/>
        </w:rPr>
        <mc:AlternateContent>
          <mc:Choice Requires="wps">
            <w:drawing>
              <wp:anchor distT="0" distB="0" distL="114300" distR="114300" simplePos="0" relativeHeight="251674624" behindDoc="1" locked="0" layoutInCell="1" allowOverlap="1" wp14:anchorId="69E0F764" wp14:editId="767FA5D8">
                <wp:simplePos x="0" y="0"/>
                <wp:positionH relativeFrom="margin">
                  <wp:posOffset>2780410</wp:posOffset>
                </wp:positionH>
                <wp:positionV relativeFrom="paragraph">
                  <wp:posOffset>322093</wp:posOffset>
                </wp:positionV>
                <wp:extent cx="2838450" cy="204470"/>
                <wp:effectExtent l="0" t="0" r="0" b="5080"/>
                <wp:wrapTight wrapText="bothSides">
                  <wp:wrapPolygon edited="0">
                    <wp:start x="0" y="0"/>
                    <wp:lineTo x="0" y="20124"/>
                    <wp:lineTo x="21455" y="20124"/>
                    <wp:lineTo x="21455" y="0"/>
                    <wp:lineTo x="0" y="0"/>
                  </wp:wrapPolygon>
                </wp:wrapTight>
                <wp:docPr id="11" name="Textové pole 11"/>
                <wp:cNvGraphicFramePr/>
                <a:graphic xmlns:a="http://schemas.openxmlformats.org/drawingml/2006/main">
                  <a:graphicData uri="http://schemas.microsoft.com/office/word/2010/wordprocessingShape">
                    <wps:wsp>
                      <wps:cNvSpPr txBox="1"/>
                      <wps:spPr>
                        <a:xfrm>
                          <a:off x="0" y="0"/>
                          <a:ext cx="2838450" cy="204470"/>
                        </a:xfrm>
                        <a:prstGeom prst="rect">
                          <a:avLst/>
                        </a:prstGeom>
                        <a:solidFill>
                          <a:prstClr val="white"/>
                        </a:solidFill>
                        <a:ln>
                          <a:noFill/>
                        </a:ln>
                      </wps:spPr>
                      <wps:txbx>
                        <w:txbxContent>
                          <w:p w:rsidR="00F4453E" w:rsidRPr="003E74B3" w:rsidRDefault="00552159" w:rsidP="000C34AF">
                            <w:pPr>
                              <w:pStyle w:val="Popis"/>
                              <w:jc w:val="center"/>
                              <w:rPr>
                                <w:i w:val="0"/>
                                <w:color w:val="000000" w:themeColor="text1"/>
                                <w:sz w:val="24"/>
                                <w:szCs w:val="24"/>
                              </w:rPr>
                            </w:pPr>
                            <w:r>
                              <w:rPr>
                                <w:i w:val="0"/>
                                <w:color w:val="000000" w:themeColor="text1"/>
                                <w:sz w:val="24"/>
                                <w:szCs w:val="24"/>
                              </w:rPr>
                              <w:t>Obr. 2.5</w:t>
                            </w:r>
                            <w:r w:rsidR="00F4453E" w:rsidRPr="003E74B3">
                              <w:rPr>
                                <w:i w:val="0"/>
                                <w:color w:val="000000" w:themeColor="text1"/>
                                <w:sz w:val="24"/>
                                <w:szCs w:val="24"/>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E0F764" id="Textové pole 11" o:spid="_x0000_s1038" type="#_x0000_t202" style="position:absolute;left:0;text-align:left;margin-left:218.95pt;margin-top:25.35pt;width:223.5pt;height:16.1pt;z-index:-2516418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" stroked="f">
                <v:textbox inset="0,0,0,0">
                  <w:txbxContent>
                    <w:p w:rsidR="00F4453E" w:rsidRPr="003E74B3" w:rsidRDefault="00552159" w:rsidP="000C34AF">
                      <w:pPr>
                        <w:pStyle w:val="Popis"/>
                        <w:jc w:val="center"/>
                        <w:rPr>
                          <w:i w:val="0"/>
                          <w:color w:val="000000" w:themeColor="text1"/>
                          <w:sz w:val="24"/>
                          <w:szCs w:val="24"/>
                        </w:rPr>
                      </w:pPr>
                      <w:r>
                        <w:rPr>
                          <w:i w:val="0"/>
                          <w:color w:val="000000" w:themeColor="text1"/>
                          <w:sz w:val="24"/>
                          <w:szCs w:val="24"/>
                        </w:rPr>
                        <w:t>Obr. 2.5</w:t>
                      </w:r>
                      <w:r w:rsidR="00F4453E" w:rsidRPr="003E74B3">
                        <w:rPr>
                          <w:i w:val="0"/>
                          <w:color w:val="000000" w:themeColor="text1"/>
                          <w:sz w:val="24"/>
                          <w:szCs w:val="24"/>
                        </w:rPr>
                        <w:t>.-2</w:t>
                      </w:r>
                    </w:p>
                  </w:txbxContent>
                </v:textbox>
                <w10:wrap type="tight" anchorx="margin"/>
              </v:shape>
            </w:pict>
          </mc:Fallback>
        </mc:AlternateContent>
      </w:r>
      <w:r>
        <w:rPr>
          <w:noProof/>
          <w:lang w:eastAsia="sk-SK"/>
        </w:rPr>
        <mc:AlternateContent>
          <mc:Choice Requires="wps">
            <w:drawing>
              <wp:anchor distT="0" distB="0" distL="114300" distR="114300" simplePos="0" relativeHeight="251671552" behindDoc="1" locked="0" layoutInCell="1" allowOverlap="1" wp14:anchorId="3986AD61" wp14:editId="7EB62CA3">
                <wp:simplePos x="0" y="0"/>
                <wp:positionH relativeFrom="margin">
                  <wp:posOffset>-352425</wp:posOffset>
                </wp:positionH>
                <wp:positionV relativeFrom="paragraph">
                  <wp:posOffset>347815</wp:posOffset>
                </wp:positionV>
                <wp:extent cx="2838450" cy="204470"/>
                <wp:effectExtent l="0" t="0" r="0" b="5080"/>
                <wp:wrapTight wrapText="bothSides">
                  <wp:wrapPolygon edited="0">
                    <wp:start x="0" y="0"/>
                    <wp:lineTo x="0" y="20124"/>
                    <wp:lineTo x="21455" y="20124"/>
                    <wp:lineTo x="21455" y="0"/>
                    <wp:lineTo x="0" y="0"/>
                  </wp:wrapPolygon>
                </wp:wrapTight>
                <wp:docPr id="8" name="Textové pole 8"/>
                <wp:cNvGraphicFramePr/>
                <a:graphic xmlns:a="http://schemas.openxmlformats.org/drawingml/2006/main">
                  <a:graphicData uri="http://schemas.microsoft.com/office/word/2010/wordprocessingShape">
                    <wps:wsp>
                      <wps:cNvSpPr txBox="1"/>
                      <wps:spPr>
                        <a:xfrm>
                          <a:off x="0" y="0"/>
                          <a:ext cx="2838450" cy="204470"/>
                        </a:xfrm>
                        <a:prstGeom prst="rect">
                          <a:avLst/>
                        </a:prstGeom>
                        <a:solidFill>
                          <a:prstClr val="white"/>
                        </a:solidFill>
                        <a:ln>
                          <a:noFill/>
                        </a:ln>
                      </wps:spPr>
                      <wps:txbx>
                        <w:txbxContent>
                          <w:p w:rsidR="00F4453E" w:rsidRPr="003E74B3" w:rsidRDefault="00F4453E" w:rsidP="000C34AF">
                            <w:pPr>
                              <w:pStyle w:val="Popis"/>
                              <w:jc w:val="center"/>
                              <w:rPr>
                                <w:i w:val="0"/>
                                <w:color w:val="000000" w:themeColor="text1"/>
                                <w:sz w:val="24"/>
                                <w:szCs w:val="24"/>
                              </w:rPr>
                            </w:pPr>
                            <w:r w:rsidRPr="003E74B3">
                              <w:rPr>
                                <w:i w:val="0"/>
                                <w:color w:val="000000" w:themeColor="text1"/>
                                <w:sz w:val="24"/>
                                <w:szCs w:val="24"/>
                              </w:rPr>
                              <w:t>Obr. 2.5.-1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86AD61" id="Textové pole 8" o:spid="_x0000_s1039" type="#_x0000_t202" style="position:absolute;left:0;text-align:left;margin-left:-27.75pt;margin-top:27.4pt;width:223.5pt;height:16.1pt;z-index:-2516449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" stroked="f">
                <v:textbox inset="0,0,0,0">
                  <w:txbxContent>
                    <w:p w:rsidR="00F4453E" w:rsidRPr="003E74B3" w:rsidRDefault="00F4453E" w:rsidP="000C34AF">
                      <w:pPr>
                        <w:pStyle w:val="Popis"/>
                        <w:jc w:val="center"/>
                        <w:rPr>
                          <w:i w:val="0"/>
                          <w:color w:val="000000" w:themeColor="text1"/>
                          <w:sz w:val="24"/>
                          <w:szCs w:val="24"/>
                        </w:rPr>
                      </w:pPr>
                      <w:r w:rsidRPr="003E74B3">
                        <w:rPr>
                          <w:i w:val="0"/>
                          <w:color w:val="000000" w:themeColor="text1"/>
                          <w:sz w:val="24"/>
                          <w:szCs w:val="24"/>
                        </w:rPr>
                        <w:t>Obr. 2.5.-1</w:t>
                      </w:r>
                    </w:p>
                  </w:txbxContent>
                </v:textbox>
                <w10:wrap type="tight" anchorx="margin"/>
              </v:shape>
            </w:pict>
          </mc:Fallback>
        </mc:AlternateContent>
      </w:r>
    </w:p>
    <w:p w:rsidR="000C34AF" w:rsidRPr="000C34AF" w:rsidRDefault="008E0549" w:rsidP="000C34AF">
      <w:r w:rsidRPr="008E0549">
        <w:rPr>
          <w:noProof/>
          <w:lang w:eastAsia="sk-SK"/>
        </w:rPr>
        <w:drawing>
          <wp:anchor distT="0" distB="0" distL="114300" distR="114300" simplePos="0" relativeHeight="251714560" behindDoc="1" locked="0" layoutInCell="1" allowOverlap="1">
            <wp:simplePos x="0" y="0"/>
            <wp:positionH relativeFrom="page">
              <wp:posOffset>1353185</wp:posOffset>
            </wp:positionH>
            <wp:positionV relativeFrom="paragraph">
              <wp:posOffset>291465</wp:posOffset>
            </wp:positionV>
            <wp:extent cx="4892040" cy="3562985"/>
            <wp:effectExtent l="0" t="0" r="3810" b="0"/>
            <wp:wrapTight wrapText="bothSides">
              <wp:wrapPolygon edited="0">
                <wp:start x="0" y="0"/>
                <wp:lineTo x="0" y="21481"/>
                <wp:lineTo x="21533" y="21481"/>
                <wp:lineTo x="21533" y="0"/>
                <wp:lineTo x="0" y="0"/>
              </wp:wrapPolygon>
            </wp:wrapTight>
            <wp:docPr id="33" name="Obrázo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892040" cy="3562985"/>
                    </a:xfrm>
                    <a:prstGeom prst="rect">
                      <a:avLst/>
                    </a:prstGeom>
                  </pic:spPr>
                </pic:pic>
              </a:graphicData>
            </a:graphic>
            <wp14:sizeRelH relativeFrom="margin">
              <wp14:pctWidth>0</wp14:pctWidth>
            </wp14:sizeRelH>
            <wp14:sizeRelV relativeFrom="margin">
              <wp14:pctHeight>0</wp14:pctHeight>
            </wp14:sizeRelV>
          </wp:anchor>
        </w:drawing>
      </w:r>
    </w:p>
    <w:p w:rsidR="000C34AF" w:rsidRPr="000C34AF" w:rsidRDefault="000C34AF" w:rsidP="000C34AF"/>
    <w:p w:rsidR="000C34AF" w:rsidRPr="000C34AF" w:rsidRDefault="000C34AF" w:rsidP="000C34AF"/>
    <w:p w:rsidR="000C34AF" w:rsidRPr="000C34AF" w:rsidRDefault="000C34AF" w:rsidP="000C34AF"/>
    <w:p w:rsidR="000C34AF" w:rsidRPr="000C34AF" w:rsidRDefault="000C34AF" w:rsidP="000C34AF"/>
    <w:p w:rsidR="000C34AF" w:rsidRPr="000C34AF" w:rsidRDefault="000C34AF" w:rsidP="000C34AF"/>
    <w:p w:rsidR="000C34AF" w:rsidRDefault="000C34AF" w:rsidP="000C34AF"/>
    <w:p w:rsidR="000C34AF" w:rsidRDefault="000C34AF" w:rsidP="000C34AF"/>
    <w:p w:rsidR="00A138F1" w:rsidRPr="00A138F1" w:rsidRDefault="000B5458" w:rsidP="000B5458">
      <w:r>
        <w:rPr>
          <w:noProof/>
          <w:lang w:eastAsia="sk-SK"/>
        </w:rPr>
        <mc:AlternateContent>
          <mc:Choice Requires="wps">
            <w:drawing>
              <wp:anchor distT="0" distB="0" distL="114300" distR="114300" simplePos="0" relativeHeight="251703296" behindDoc="1" locked="0" layoutInCell="1" allowOverlap="1" wp14:anchorId="1F8C5BA2" wp14:editId="66A42619">
                <wp:simplePos x="0" y="0"/>
                <wp:positionH relativeFrom="page">
                  <wp:align>center</wp:align>
                </wp:positionH>
                <wp:positionV relativeFrom="paragraph">
                  <wp:posOffset>660400</wp:posOffset>
                </wp:positionV>
                <wp:extent cx="2838450" cy="204470"/>
                <wp:effectExtent l="0" t="0" r="0" b="5080"/>
                <wp:wrapTight wrapText="bothSides">
                  <wp:wrapPolygon edited="0">
                    <wp:start x="0" y="0"/>
                    <wp:lineTo x="0" y="20124"/>
                    <wp:lineTo x="21455" y="20124"/>
                    <wp:lineTo x="21455" y="0"/>
                    <wp:lineTo x="0" y="0"/>
                  </wp:wrapPolygon>
                </wp:wrapTight>
                <wp:docPr id="22" name="Textové pole 22"/>
                <wp:cNvGraphicFramePr/>
                <a:graphic xmlns:a="http://schemas.openxmlformats.org/drawingml/2006/main">
                  <a:graphicData uri="http://schemas.microsoft.com/office/word/2010/wordprocessingShape">
                    <wps:wsp>
                      <wps:cNvSpPr txBox="1"/>
                      <wps:spPr>
                        <a:xfrm>
                          <a:off x="0" y="0"/>
                          <a:ext cx="2838450" cy="204470"/>
                        </a:xfrm>
                        <a:prstGeom prst="rect">
                          <a:avLst/>
                        </a:prstGeom>
                        <a:solidFill>
                          <a:prstClr val="white"/>
                        </a:solidFill>
                        <a:ln>
                          <a:noFill/>
                        </a:ln>
                      </wps:spPr>
                      <wps:txbx>
                        <w:txbxContent>
                          <w:p w:rsidR="00CD60A3" w:rsidRPr="003E74B3" w:rsidRDefault="00CD60A3" w:rsidP="00CD60A3">
                            <w:pPr>
                              <w:pStyle w:val="Popis"/>
                              <w:jc w:val="center"/>
                              <w:rPr>
                                <w:i w:val="0"/>
                                <w:color w:val="000000" w:themeColor="text1"/>
                                <w:sz w:val="24"/>
                                <w:szCs w:val="24"/>
                              </w:rPr>
                            </w:pPr>
                            <w:r>
                              <w:rPr>
                                <w:i w:val="0"/>
                                <w:color w:val="000000" w:themeColor="text1"/>
                                <w:sz w:val="24"/>
                                <w:szCs w:val="24"/>
                              </w:rPr>
                              <w:t>Obr. 2.5.-3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8C5BA2" id="Textové pole 22" o:spid="_x0000_s1040" type="#_x0000_t202" style="position:absolute;left:0;text-align:left;margin-left:0;margin-top:52pt;width:223.5pt;height:16.1pt;z-index:-25161318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" stroked="f">
                <v:textbox inset="0,0,0,0">
                  <w:txbxContent>
                    <w:p w:rsidR="00CD60A3" w:rsidRPr="003E74B3" w:rsidRDefault="00CD60A3" w:rsidP="00CD60A3">
                      <w:pPr>
                        <w:pStyle w:val="Popis"/>
                        <w:jc w:val="center"/>
                        <w:rPr>
                          <w:i w:val="0"/>
                          <w:color w:val="000000" w:themeColor="text1"/>
                          <w:sz w:val="24"/>
                          <w:szCs w:val="24"/>
                        </w:rPr>
                      </w:pPr>
                      <w:r>
                        <w:rPr>
                          <w:i w:val="0"/>
                          <w:color w:val="000000" w:themeColor="text1"/>
                          <w:sz w:val="24"/>
                          <w:szCs w:val="24"/>
                        </w:rPr>
                        <w:t>Obr. 2.5.-3</w:t>
                      </w:r>
                    </w:p>
                  </w:txbxContent>
                </v:textbox>
                <w10:wrap type="tight" anchorx="page"/>
              </v:shape>
            </w:pict>
          </mc:Fallback>
        </mc:AlternateContent>
      </w:r>
    </w:p>
    <w:p w:rsidR="00A138F1" w:rsidRDefault="00A138F1" w:rsidP="00A138F1">
      <w:pPr>
        <w:pStyle w:val="Nadpis1"/>
      </w:pPr>
      <w:r>
        <w:lastRenderedPageBreak/>
        <w:t>Závery a zhrnutie</w:t>
      </w:r>
    </w:p>
    <w:p w:rsidR="00A138F1" w:rsidRPr="00BE1FA9" w:rsidRDefault="00A138F1" w:rsidP="00A138F1">
      <w:r w:rsidRPr="00BE1FA9">
        <w:t>Realizáciou nášho projektu sme priniesli riešenie pre ľudí, ktorých zaujíma sledovanie a správa údajov o ich vozidlách. Naším cieľom bolo zefektívniť tento proces zaznamenávania a zápis údajov ale taktiež aj nastavovanie si upozornení na údržbové práce na vozidle. Výhodou našej aplikácie je jednoduché prihlasovanie, intuitívne používateľské rozhranie, ktoré umožňuje používateľovi ľahko a efektívne zaznamenávať si údaje o vozidlách, čim prispeje k zlepšeniu celkovej užívateľskej skúsenosti.</w:t>
      </w:r>
    </w:p>
    <w:p w:rsidR="00A138F1" w:rsidRPr="00BE1FA9" w:rsidRDefault="00A138F1" w:rsidP="00A138F1">
      <w:r w:rsidRPr="00BE1FA9">
        <w:t>Potenciál k zlepšeniu vidíme pri prihlasovaní používateľa, kde sme mohli využiť mož</w:t>
      </w:r>
      <w:r>
        <w:t>nosť prihlasovania sa pomocou úč</w:t>
      </w:r>
      <w:r w:rsidRPr="00BE1FA9">
        <w:t>tu Google. Táto možnosť prihlasovania by poskytla používateľom ďalšiu možnosť prihlasovania, čo by zjednodušilo proces registrácie a taktiež celkovú užívateľskú skúsenosť. Takáto funkcionalita by tiež prispela k zvýšeniu dôveryhodnosti našej aplikácie.</w:t>
      </w:r>
    </w:p>
    <w:p w:rsidR="00A138F1" w:rsidRPr="00BE1FA9" w:rsidRDefault="00A138F1" w:rsidP="00A138F1">
      <w:r w:rsidRPr="00BE1FA9">
        <w:t xml:space="preserve">Problémov pri riešení projektu bolo viacero. Najväčšou výzvou s ktorou sme sa stretli, bola implementácia a správa databázy, čo si vyžiadalo dôkladne preskúmanie a ladenie. Problém vznikol pri </w:t>
      </w:r>
      <w:r>
        <w:t xml:space="preserve">aktualizácii verzie  databázy  </w:t>
      </w:r>
      <w:r w:rsidRPr="00BE1FA9">
        <w:t>. Taktiež boli problémy pri implementácii upozornení, kde sme sa stretli s rôznymi problémami. Dakedy upozornenia fungovali správne, inokedy však zlyhávali alebo sa spúšťali nekonečne. Napriek týmto prekážkam sme s vytrvalosťou dosiahli funkčnú aplikáciu.</w:t>
      </w:r>
    </w:p>
    <w:p w:rsidR="00A138F1" w:rsidRPr="00BE1FA9" w:rsidRDefault="00A138F1" w:rsidP="00A138F1">
      <w:r w:rsidRPr="00BE1FA9">
        <w:t>Tento projekt nám poskytol cenné skúsenosti v oblasti tvorby Android aplikácií a prácu s databázou. Tieto skúsenosti nás posunuli vpred na vyučovacích  hodinách, kde sa venujeme Android programovaniu a relačným databázam. Projekt nám otvoril cestu k prekonaniu technických výziev a rozšíreniu našich znalosti v oblasti vývoje aplikácií. Taktiež sme si rozšírili naše znalosti pri tvorbe dizajnu aplikácie pre mobilné zariadenia. Najväčšie plusy však vidíme v tom, že sme získali skúsenosti s návrhom a realizáciou projektu a taktiež riešením vzniknutých problémov. Veríme, že tie</w:t>
      </w:r>
      <w:r>
        <w:t>to skúsenosti budú mať pozitívny</w:t>
      </w:r>
      <w:r w:rsidRPr="00BE1FA9">
        <w:t xml:space="preserve"> vplyv na našu budúcnosť, kde budeme môcť využiť naše nové poznatky.     </w:t>
      </w:r>
    </w:p>
    <w:p w:rsidR="00A138F1" w:rsidRPr="00983396" w:rsidRDefault="00A138F1" w:rsidP="00A138F1"/>
    <w:p w:rsidR="00A138F1" w:rsidRPr="000C34AF" w:rsidRDefault="00A138F1" w:rsidP="000C34AF">
      <w:pPr>
        <w:tabs>
          <w:tab w:val="left" w:pos="2859"/>
        </w:tabs>
      </w:pPr>
    </w:p>
    <w:p w:rsidR="000E6135" w:rsidRDefault="000E6135" w:rsidP="000E6135">
      <w:pPr>
        <w:pStyle w:val="Nadpis1"/>
      </w:pPr>
      <w:bookmarkStart w:id="23" w:name="_Závery_a_zhrnutie"/>
      <w:bookmarkStart w:id="24" w:name="Resume"/>
      <w:bookmarkEnd w:id="23"/>
      <w:r>
        <w:lastRenderedPageBreak/>
        <w:t>Resumé</w:t>
      </w:r>
    </w:p>
    <w:bookmarkEnd w:id="24"/>
    <w:p w:rsidR="00A6376D" w:rsidRPr="00BE1FA9" w:rsidRDefault="00A6376D" w:rsidP="00BE1FA9">
      <w:pPr>
        <w:rPr>
          <w:lang w:val="en-US"/>
        </w:rPr>
      </w:pPr>
      <w:r w:rsidRPr="00BE1FA9">
        <w:rPr>
          <w:lang w:val="en-US"/>
        </w:rPr>
        <w:t>Our Android application serves as a tool for tracking and managing car-related data. Our objective was to streamline the process of recording kilometers, fuel expenses, service expenses and setting up maintenance related reminders for vehicles. Using the Java programming language and Android Studio, we created the application to ensure a user-friendly experience and a seamless functionality. We also paid attention to the user interface design, ensuring a</w:t>
      </w:r>
      <w:r w:rsidR="005E54A1">
        <w:rPr>
          <w:lang w:val="en-US"/>
        </w:rPr>
        <w:t>n</w:t>
      </w:r>
      <w:r w:rsidRPr="00BE1FA9">
        <w:rPr>
          <w:lang w:val="en-US"/>
        </w:rPr>
        <w:t xml:space="preserve"> appealing interface that</w:t>
      </w:r>
      <w:r w:rsidR="005E54A1">
        <w:rPr>
          <w:lang w:val="en-US"/>
        </w:rPr>
        <w:t xml:space="preserve"> gives the best user experience</w:t>
      </w:r>
      <w:r w:rsidRPr="00BE1FA9">
        <w:rPr>
          <w:lang w:val="en-US"/>
        </w:rPr>
        <w:t xml:space="preserve">. </w:t>
      </w:r>
    </w:p>
    <w:p w:rsidR="00A6376D" w:rsidRPr="00BE1FA9" w:rsidRDefault="00A6376D" w:rsidP="00BE1FA9">
      <w:pPr>
        <w:rPr>
          <w:lang w:val="en-US"/>
        </w:rPr>
      </w:pPr>
      <w:r w:rsidRPr="00BE1FA9">
        <w:rPr>
          <w:lang w:val="en-US"/>
        </w:rPr>
        <w:t>Our app also includes a SQLite database for user authentication and storing the recorded data locally on the device. We have had a few problems with this project. The biggest problem</w:t>
      </w:r>
      <w:r w:rsidR="005E54A1">
        <w:rPr>
          <w:lang w:val="en-US"/>
        </w:rPr>
        <w:t>s</w:t>
      </w:r>
      <w:r w:rsidRPr="00BE1FA9">
        <w:rPr>
          <w:lang w:val="en-US"/>
        </w:rPr>
        <w:t xml:space="preserve"> </w:t>
      </w:r>
      <w:r w:rsidR="005E54A1">
        <w:rPr>
          <w:lang w:val="en-US"/>
        </w:rPr>
        <w:t>were</w:t>
      </w:r>
      <w:r w:rsidRPr="00BE1FA9">
        <w:rPr>
          <w:lang w:val="en-US"/>
        </w:rPr>
        <w:t xml:space="preserve"> setting up the database</w:t>
      </w:r>
      <w:r w:rsidR="002B3082">
        <w:rPr>
          <w:lang w:val="en-US"/>
        </w:rPr>
        <w:t xml:space="preserve"> and the notifications</w:t>
      </w:r>
      <w:r w:rsidRPr="00BE1FA9">
        <w:rPr>
          <w:lang w:val="en-US"/>
        </w:rPr>
        <w:t xml:space="preserve">, but after a few setbacks, we successfully implemented </w:t>
      </w:r>
      <w:r w:rsidR="002B3082">
        <w:rPr>
          <w:lang w:val="en-US"/>
        </w:rPr>
        <w:t>them</w:t>
      </w:r>
      <w:r w:rsidRPr="00BE1FA9">
        <w:rPr>
          <w:lang w:val="en-US"/>
        </w:rPr>
        <w:t>.</w:t>
      </w:r>
    </w:p>
    <w:p w:rsidR="00A6376D" w:rsidRPr="00BE1FA9" w:rsidRDefault="00A6376D" w:rsidP="00BE1FA9">
      <w:pPr>
        <w:rPr>
          <w:lang w:val="en-US"/>
        </w:rPr>
      </w:pPr>
      <w:r w:rsidRPr="00BE1FA9">
        <w:rPr>
          <w:lang w:val="en-US"/>
        </w:rPr>
        <w:t>Our app goes beyond basic functionality by offerin</w:t>
      </w:r>
      <w:r w:rsidR="0081401B">
        <w:rPr>
          <w:lang w:val="en-US"/>
        </w:rPr>
        <w:t xml:space="preserve">g support for multiple vehicles, </w:t>
      </w:r>
      <w:r w:rsidRPr="00BE1FA9">
        <w:rPr>
          <w:lang w:val="en-US"/>
        </w:rPr>
        <w:t>customizable notifications</w:t>
      </w:r>
      <w:r w:rsidR="0081401B">
        <w:rPr>
          <w:lang w:val="en-US"/>
        </w:rPr>
        <w:t xml:space="preserve"> and multi-language support. </w:t>
      </w:r>
      <w:r w:rsidRPr="00BE1FA9">
        <w:rPr>
          <w:lang w:val="en-US"/>
        </w:rPr>
        <w:t xml:space="preserve">We hope these features will enhance the user experience and that our users will appreciate our app.   </w:t>
      </w:r>
    </w:p>
    <w:p w:rsidR="000E6135" w:rsidRDefault="000E6135" w:rsidP="000E6135">
      <w:pPr>
        <w:pStyle w:val="Nadpis1"/>
      </w:pPr>
      <w:bookmarkStart w:id="25" w:name="_Zoznam_použitej_literatúry"/>
      <w:bookmarkEnd w:id="25"/>
      <w:r>
        <w:lastRenderedPageBreak/>
        <w:t>Zoznam použitej literatúry</w:t>
      </w:r>
    </w:p>
    <w:p w:rsidR="000E6135" w:rsidRPr="000E6135" w:rsidRDefault="000E6135" w:rsidP="000E6135">
      <w:pPr>
        <w:pStyle w:val="Nadpis2"/>
      </w:pPr>
      <w:bookmarkStart w:id="26" w:name="_Príklady_bibliografických_odkazov"/>
      <w:bookmarkEnd w:id="26"/>
      <w:r w:rsidRPr="000E6135">
        <w:t>Príklady bibliografických odkazov</w:t>
      </w:r>
    </w:p>
    <w:p w:rsidR="00693F44" w:rsidRDefault="00E30603" w:rsidP="00693F44">
      <w:pPr>
        <w:pStyle w:val="Nadpis3"/>
      </w:pPr>
      <w:bookmarkStart w:id="27" w:name="stranka"/>
      <w:r w:rsidRPr="00E30603">
        <w:t xml:space="preserve">Elektronické monografie, </w:t>
      </w:r>
      <w:proofErr w:type="spellStart"/>
      <w:r w:rsidRPr="00E30603">
        <w:t>www</w:t>
      </w:r>
      <w:proofErr w:type="spellEnd"/>
      <w:r w:rsidRPr="00E30603">
        <w:t xml:space="preserve"> stránky, databázy, programy:</w:t>
      </w:r>
    </w:p>
    <w:p w:rsidR="00625153" w:rsidRPr="00B66426" w:rsidRDefault="00625153" w:rsidP="00693F44">
      <w:r>
        <w:t>[1</w:t>
      </w:r>
      <w:r w:rsidRPr="00625153">
        <w:t xml:space="preserve">] Pangea.ai. Pros and </w:t>
      </w:r>
      <w:proofErr w:type="spellStart"/>
      <w:r w:rsidRPr="00625153">
        <w:t>Cons</w:t>
      </w:r>
      <w:proofErr w:type="spellEnd"/>
      <w:r w:rsidRPr="00625153">
        <w:t xml:space="preserve"> of Android </w:t>
      </w:r>
      <w:proofErr w:type="spellStart"/>
      <w:r w:rsidRPr="00625153">
        <w:t>Studio</w:t>
      </w:r>
      <w:proofErr w:type="spellEnd"/>
      <w:r w:rsidRPr="00625153">
        <w:t xml:space="preserve"> and </w:t>
      </w:r>
      <w:proofErr w:type="spellStart"/>
      <w:r w:rsidRPr="00625153">
        <w:t>App</w:t>
      </w:r>
      <w:proofErr w:type="spellEnd"/>
      <w:r w:rsidRPr="00625153">
        <w:t xml:space="preserve"> </w:t>
      </w:r>
      <w:proofErr w:type="spellStart"/>
      <w:r w:rsidRPr="00625153">
        <w:t>Tools</w:t>
      </w:r>
      <w:proofErr w:type="spellEnd"/>
      <w:r w:rsidRPr="00625153">
        <w:t xml:space="preserve"> [online] </w:t>
      </w:r>
      <w:proofErr w:type="spellStart"/>
      <w:r w:rsidRPr="00625153">
        <w:t>Pangea</w:t>
      </w:r>
      <w:proofErr w:type="spellEnd"/>
      <w:r w:rsidRPr="00625153">
        <w:t xml:space="preserve"> 2022-11-03 [cit. 2024-03-10]. Dostupné na internete: &lt;</w:t>
      </w:r>
      <w:r w:rsidRPr="00C45CE8">
        <w:t>https://pangea.ai/blog/services/pros-and-cons-of-android-studio-and-app-tools</w:t>
      </w:r>
      <w:r w:rsidRPr="00625153">
        <w:t>&gt;</w:t>
      </w:r>
    </w:p>
    <w:bookmarkEnd w:id="27"/>
    <w:p w:rsidR="00625153" w:rsidRPr="00625153" w:rsidRDefault="00625153" w:rsidP="00693F44">
      <w:pPr>
        <w:jc w:val="left"/>
      </w:pPr>
      <w:r>
        <w:t>[2</w:t>
      </w:r>
      <w:r w:rsidR="003E74B3" w:rsidRPr="00625153">
        <w:t>]</w:t>
      </w:r>
      <w:r w:rsidR="00693F44" w:rsidRPr="00625153">
        <w:t xml:space="preserve"> GLUSHACH, Roman. </w:t>
      </w:r>
      <w:proofErr w:type="spellStart"/>
      <w:r w:rsidR="00693F44" w:rsidRPr="00625153">
        <w:t>The</w:t>
      </w:r>
      <w:proofErr w:type="spellEnd"/>
      <w:r w:rsidR="00693F44" w:rsidRPr="00625153">
        <w:t xml:space="preserve"> </w:t>
      </w:r>
      <w:proofErr w:type="spellStart"/>
      <w:r w:rsidR="00693F44" w:rsidRPr="00625153">
        <w:t>Evolution</w:t>
      </w:r>
      <w:proofErr w:type="spellEnd"/>
      <w:r w:rsidR="00693F44" w:rsidRPr="00625153">
        <w:t xml:space="preserve"> of Java: A </w:t>
      </w:r>
      <w:proofErr w:type="spellStart"/>
      <w:r w:rsidR="00693F44" w:rsidRPr="00625153">
        <w:t>Historical</w:t>
      </w:r>
      <w:proofErr w:type="spellEnd"/>
      <w:r w:rsidR="00693F44" w:rsidRPr="00625153">
        <w:t xml:space="preserve"> </w:t>
      </w:r>
      <w:proofErr w:type="spellStart"/>
      <w:r w:rsidR="00693F44" w:rsidRPr="00625153">
        <w:t>Perspective</w:t>
      </w:r>
      <w:proofErr w:type="spellEnd"/>
      <w:r w:rsidR="00693F44" w:rsidRPr="00625153">
        <w:t xml:space="preserve"> [online]. </w:t>
      </w:r>
      <w:proofErr w:type="spellStart"/>
      <w:r w:rsidR="00693F44" w:rsidRPr="00625153">
        <w:t>Medium</w:t>
      </w:r>
      <w:proofErr w:type="spellEnd"/>
      <w:r w:rsidR="00693F44" w:rsidRPr="00625153">
        <w:t>, 2023-08-11</w:t>
      </w:r>
      <w:r w:rsidR="008E3085" w:rsidRPr="00625153">
        <w:t xml:space="preserve"> [cit. 2024-03-10</w:t>
      </w:r>
      <w:r w:rsidR="00693F44" w:rsidRPr="00625153">
        <w:t>]. Dostupné na internete: &lt;</w:t>
      </w:r>
      <w:r w:rsidR="00693F44" w:rsidRPr="00C45CE8">
        <w:t>https://romanglushach.medium.com/the-evolution-of-java-a-historical-perspective-e15c3d7e5f85</w:t>
      </w:r>
      <w:r w:rsidR="00693F44" w:rsidRPr="00625153">
        <w:t>&gt;.</w:t>
      </w:r>
    </w:p>
    <w:p w:rsidR="00625153" w:rsidRDefault="00625153" w:rsidP="0040421B">
      <w:r>
        <w:t>[3</w:t>
      </w:r>
      <w:r w:rsidR="00693F44" w:rsidRPr="00625153">
        <w:t xml:space="preserve">] </w:t>
      </w:r>
      <w:r w:rsidR="0040421B" w:rsidRPr="00625153">
        <w:t xml:space="preserve">Oracle(2015). </w:t>
      </w:r>
      <w:proofErr w:type="spellStart"/>
      <w:r w:rsidR="0040421B" w:rsidRPr="00625153">
        <w:t>The</w:t>
      </w:r>
      <w:proofErr w:type="spellEnd"/>
      <w:r w:rsidR="0040421B" w:rsidRPr="00625153">
        <w:t xml:space="preserve"> Java </w:t>
      </w:r>
      <w:proofErr w:type="spellStart"/>
      <w:r w:rsidR="0040421B" w:rsidRPr="00625153">
        <w:t>Virtual</w:t>
      </w:r>
      <w:proofErr w:type="spellEnd"/>
      <w:r w:rsidR="0040421B" w:rsidRPr="00625153">
        <w:t xml:space="preserve"> </w:t>
      </w:r>
      <w:proofErr w:type="spellStart"/>
      <w:r w:rsidR="0040421B" w:rsidRPr="00625153">
        <w:t>Machine</w:t>
      </w:r>
      <w:proofErr w:type="spellEnd"/>
      <w:r w:rsidR="0040421B" w:rsidRPr="00625153">
        <w:t xml:space="preserve"> </w:t>
      </w:r>
      <w:proofErr w:type="spellStart"/>
      <w:r w:rsidR="0040421B" w:rsidRPr="00625153">
        <w:t>Specification</w:t>
      </w:r>
      <w:proofErr w:type="spellEnd"/>
      <w:r w:rsidR="0040421B" w:rsidRPr="00625153">
        <w:t xml:space="preserve"> Java SE 8 </w:t>
      </w:r>
      <w:proofErr w:type="spellStart"/>
      <w:r w:rsidR="0040421B" w:rsidRPr="00625153">
        <w:t>Edition</w:t>
      </w:r>
      <w:proofErr w:type="spellEnd"/>
      <w:r w:rsidR="0040421B" w:rsidRPr="00625153">
        <w:t xml:space="preserve"> [online] Oracle </w:t>
      </w:r>
      <w:proofErr w:type="spellStart"/>
      <w:r w:rsidR="0040421B" w:rsidRPr="00625153">
        <w:t>Corporation</w:t>
      </w:r>
      <w:proofErr w:type="spellEnd"/>
      <w:r w:rsidR="0040421B" w:rsidRPr="00625153">
        <w:t xml:space="preserve">, 2015-02-13 [cit. </w:t>
      </w:r>
      <w:r w:rsidR="008E3085" w:rsidRPr="00625153">
        <w:t>2024-03-10</w:t>
      </w:r>
      <w:r w:rsidR="0040421B" w:rsidRPr="00625153">
        <w:t xml:space="preserve">]. Dostupné na internete: </w:t>
      </w:r>
    </w:p>
    <w:p w:rsidR="00625153" w:rsidRPr="00625153" w:rsidRDefault="0040421B" w:rsidP="0040421B">
      <w:r w:rsidRPr="00625153">
        <w:t xml:space="preserve">&lt; </w:t>
      </w:r>
      <w:r w:rsidRPr="00C45CE8">
        <w:t>https://docs.oracle.com/javase/specs/jvms/se8/html/jvms-1.html#jvms-1.2.</w:t>
      </w:r>
      <w:r w:rsidRPr="00625153">
        <w:t>&gt;</w:t>
      </w:r>
    </w:p>
    <w:p w:rsidR="00625153" w:rsidRPr="00625153" w:rsidRDefault="00625153" w:rsidP="002C7441">
      <w:r>
        <w:t>[4</w:t>
      </w:r>
      <w:r w:rsidR="0040421B" w:rsidRPr="00625153">
        <w:t>]</w:t>
      </w:r>
      <w:r w:rsidR="009A5F97" w:rsidRPr="00625153">
        <w:t xml:space="preserve"> </w:t>
      </w:r>
      <w:proofErr w:type="spellStart"/>
      <w:r w:rsidR="009A5F97" w:rsidRPr="00625153">
        <w:t>Wikipédia</w:t>
      </w:r>
      <w:proofErr w:type="spellEnd"/>
      <w:r w:rsidR="009A5F97" w:rsidRPr="00625153">
        <w:t xml:space="preserve">: Otvorená encyklopédia. XML[online]. </w:t>
      </w:r>
      <w:proofErr w:type="spellStart"/>
      <w:r w:rsidR="00A32185" w:rsidRPr="00625153">
        <w:t>Wikipédia</w:t>
      </w:r>
      <w:proofErr w:type="spellEnd"/>
      <w:r w:rsidR="009A5F97" w:rsidRPr="00625153">
        <w:t xml:space="preserve"> 2017-05-13 [cit. </w:t>
      </w:r>
      <w:r w:rsidR="008E3085" w:rsidRPr="00625153">
        <w:t>2024-03-10</w:t>
      </w:r>
      <w:r w:rsidR="009A5F97" w:rsidRPr="00625153">
        <w:t>]. Dostupné na internete: &lt;</w:t>
      </w:r>
      <w:r w:rsidR="009A5F97" w:rsidRPr="00C45CE8">
        <w:t>https://sk.wikipedia.org/wiki/XML</w:t>
      </w:r>
      <w:r w:rsidR="009A5F97" w:rsidRPr="00625153">
        <w:t>&gt;</w:t>
      </w:r>
    </w:p>
    <w:p w:rsidR="009A5F97" w:rsidRPr="00625153" w:rsidRDefault="00625153" w:rsidP="002C7441">
      <w:r w:rsidRPr="00625153">
        <w:t xml:space="preserve"> </w:t>
      </w:r>
      <w:r w:rsidR="009A5F97" w:rsidRPr="00625153">
        <w:t xml:space="preserve">[5] </w:t>
      </w:r>
      <w:proofErr w:type="spellStart"/>
      <w:r w:rsidR="009A5F97" w:rsidRPr="00625153">
        <w:t>SQLite</w:t>
      </w:r>
      <w:proofErr w:type="spellEnd"/>
      <w:r w:rsidR="009A5F97" w:rsidRPr="00625153">
        <w:t xml:space="preserve">. </w:t>
      </w:r>
      <w:proofErr w:type="spellStart"/>
      <w:r w:rsidR="009A5F97" w:rsidRPr="00625153">
        <w:t>About</w:t>
      </w:r>
      <w:proofErr w:type="spellEnd"/>
      <w:r w:rsidR="009A5F97" w:rsidRPr="00625153">
        <w:t xml:space="preserve"> </w:t>
      </w:r>
      <w:proofErr w:type="spellStart"/>
      <w:r w:rsidR="009A5F97" w:rsidRPr="00625153">
        <w:t>SQLite</w:t>
      </w:r>
      <w:proofErr w:type="spellEnd"/>
      <w:r w:rsidR="009A5F97" w:rsidRPr="00625153">
        <w:t xml:space="preserve"> [online]. </w:t>
      </w:r>
      <w:proofErr w:type="spellStart"/>
      <w:r w:rsidR="009A5F97" w:rsidRPr="00625153">
        <w:t>SQLite</w:t>
      </w:r>
      <w:proofErr w:type="spellEnd"/>
      <w:r w:rsidR="009A5F97" w:rsidRPr="00625153">
        <w:t xml:space="preserve"> 2007-11-12</w:t>
      </w:r>
      <w:r w:rsidR="00B66426" w:rsidRPr="00625153">
        <w:t xml:space="preserve">. Aktualizované 2023-10-10 </w:t>
      </w:r>
      <w:r w:rsidR="008E3085" w:rsidRPr="00625153">
        <w:t>[cit. 2024-03-12</w:t>
      </w:r>
      <w:r w:rsidR="00B66426" w:rsidRPr="00625153">
        <w:t>]. Dostupné na internete: &lt;</w:t>
      </w:r>
      <w:r w:rsidR="00B66426" w:rsidRPr="00C45CE8">
        <w:t>https://www.sqlite.org/about.html</w:t>
      </w:r>
      <w:r w:rsidR="00B66426" w:rsidRPr="00625153">
        <w:t>&gt;</w:t>
      </w:r>
    </w:p>
    <w:p w:rsidR="00B66426" w:rsidRPr="00625153" w:rsidRDefault="00B66426" w:rsidP="002C7441">
      <w:r w:rsidRPr="00625153">
        <w:t>[6]</w:t>
      </w:r>
      <w:proofErr w:type="spellStart"/>
      <w:r w:rsidRPr="00625153">
        <w:t>Christopher</w:t>
      </w:r>
      <w:proofErr w:type="spellEnd"/>
      <w:r w:rsidRPr="00625153">
        <w:t xml:space="preserve"> </w:t>
      </w:r>
      <w:proofErr w:type="spellStart"/>
      <w:r w:rsidRPr="00625153">
        <w:t>Wong</w:t>
      </w:r>
      <w:proofErr w:type="spellEnd"/>
      <w:r w:rsidRPr="00625153">
        <w:t xml:space="preserve">. </w:t>
      </w:r>
      <w:proofErr w:type="spellStart"/>
      <w:r w:rsidRPr="00625153">
        <w:t>Advantages</w:t>
      </w:r>
      <w:proofErr w:type="spellEnd"/>
      <w:r w:rsidRPr="00625153">
        <w:t xml:space="preserve"> and </w:t>
      </w:r>
      <w:proofErr w:type="spellStart"/>
      <w:r w:rsidRPr="00625153">
        <w:t>Disadvantages</w:t>
      </w:r>
      <w:proofErr w:type="spellEnd"/>
      <w:r w:rsidRPr="00625153">
        <w:t xml:space="preserve"> of </w:t>
      </w:r>
      <w:proofErr w:type="spellStart"/>
      <w:r w:rsidRPr="00625153">
        <w:t>Using</w:t>
      </w:r>
      <w:proofErr w:type="spellEnd"/>
      <w:r w:rsidRPr="00625153">
        <w:t xml:space="preserve"> </w:t>
      </w:r>
      <w:proofErr w:type="spellStart"/>
      <w:r w:rsidRPr="00625153">
        <w:t>SQLite</w:t>
      </w:r>
      <w:proofErr w:type="spellEnd"/>
      <w:r w:rsidRPr="00625153">
        <w:t xml:space="preserve"> [online]. </w:t>
      </w:r>
      <w:proofErr w:type="spellStart"/>
      <w:r w:rsidRPr="00625153">
        <w:t>Medium</w:t>
      </w:r>
      <w:proofErr w:type="spellEnd"/>
      <w:r w:rsidRPr="00625153">
        <w:t xml:space="preserve"> 2023-03-31</w:t>
      </w:r>
      <w:r w:rsidR="008E3085" w:rsidRPr="00625153">
        <w:t xml:space="preserve"> [cit. 2024-03</w:t>
      </w:r>
      <w:r w:rsidR="00081658">
        <w:t>-13</w:t>
      </w:r>
      <w:r w:rsidRPr="00625153">
        <w:t>]. Dostupné na internete: &lt;</w:t>
      </w:r>
      <w:r w:rsidRPr="00C45CE8">
        <w:t>https://medium.com/@cw30355/advantages-and-disadvantages-of-using-sqlite-2f490fa467bd</w:t>
      </w:r>
      <w:r w:rsidRPr="00625153">
        <w:t>&gt;</w:t>
      </w:r>
    </w:p>
    <w:p w:rsidR="00A94E6A" w:rsidRDefault="00C45CE8" w:rsidP="0081401B">
      <w:r w:rsidRPr="00625153">
        <w:t xml:space="preserve"> </w:t>
      </w:r>
      <w:r>
        <w:t>[7</w:t>
      </w:r>
      <w:r w:rsidR="00A94E6A" w:rsidRPr="00625153">
        <w:t xml:space="preserve">] Google. Požiadavky na aplikácie [online]. Google </w:t>
      </w:r>
      <w:proofErr w:type="spellStart"/>
      <w:r w:rsidR="00A94E6A" w:rsidRPr="00625153">
        <w:t>Play</w:t>
      </w:r>
      <w:proofErr w:type="spellEnd"/>
      <w:r w:rsidR="00A94E6A" w:rsidRPr="00625153">
        <w:t xml:space="preserve"> </w:t>
      </w:r>
      <w:proofErr w:type="spellStart"/>
      <w:r w:rsidR="00A94E6A" w:rsidRPr="00625153">
        <w:t>Console</w:t>
      </w:r>
      <w:proofErr w:type="spellEnd"/>
      <w:r w:rsidR="00A94E6A" w:rsidRPr="00625153">
        <w:t xml:space="preserve"> </w:t>
      </w:r>
      <w:proofErr w:type="spellStart"/>
      <w:r w:rsidR="00A94E6A" w:rsidRPr="00625153">
        <w:t>Help</w:t>
      </w:r>
      <w:proofErr w:type="spellEnd"/>
      <w:r w:rsidR="00A94E6A" w:rsidRPr="00625153">
        <w:t xml:space="preserve"> 2024 [cit. </w:t>
      </w:r>
      <w:r w:rsidR="008E3085" w:rsidRPr="00625153">
        <w:t>2024-03-13</w:t>
      </w:r>
      <w:r w:rsidR="00A94E6A" w:rsidRPr="00625153">
        <w:t>].D</w:t>
      </w:r>
      <w:r w:rsidR="00625153" w:rsidRPr="00625153">
        <w:t xml:space="preserve">ostupné na </w:t>
      </w:r>
      <w:r w:rsidR="00A94E6A" w:rsidRPr="00625153">
        <w:t xml:space="preserve">internete: </w:t>
      </w:r>
      <w:r w:rsidR="00081658">
        <w:t>&lt;</w:t>
      </w:r>
      <w:r w:rsidR="00081658" w:rsidRPr="00081658">
        <w:t>https://support.google.com/googleplay/android-developer/answer/6112435?hl=sk&amp;sjid=15659249342562626661-EU</w:t>
      </w:r>
      <w:r w:rsidR="00081658">
        <w:t>&gt;</w:t>
      </w:r>
    </w:p>
    <w:p w:rsidR="00081658" w:rsidRDefault="00081658" w:rsidP="0081401B">
      <w:pPr>
        <w:rPr>
          <w:lang w:val="de-DE"/>
        </w:rPr>
      </w:pPr>
      <w:r>
        <w:t xml:space="preserve">[8] Google. </w:t>
      </w:r>
      <w:proofErr w:type="spellStart"/>
      <w:r>
        <w:t>SQLiteOpenHelper</w:t>
      </w:r>
      <w:proofErr w:type="spellEnd"/>
      <w:r>
        <w:t xml:space="preserve"> [online]. Android </w:t>
      </w:r>
      <w:proofErr w:type="spellStart"/>
      <w:r>
        <w:t>Developers</w:t>
      </w:r>
      <w:proofErr w:type="spellEnd"/>
      <w:r>
        <w:t xml:space="preserve">. Aktualizované 2024-02-16 </w:t>
      </w:r>
      <w:r w:rsidRPr="00081658">
        <w:rPr>
          <w:lang w:val="de-DE"/>
        </w:rPr>
        <w:t xml:space="preserve">[cit. 2024-03-13]. </w:t>
      </w:r>
      <w:proofErr w:type="spellStart"/>
      <w:r w:rsidRPr="00081658">
        <w:rPr>
          <w:lang w:val="de-DE"/>
        </w:rPr>
        <w:t>Dostupn</w:t>
      </w:r>
      <w:proofErr w:type="spellEnd"/>
      <w:r>
        <w:t xml:space="preserve">é na internete: </w:t>
      </w:r>
    </w:p>
    <w:p w:rsidR="00081658" w:rsidRPr="00081658" w:rsidRDefault="00081658" w:rsidP="0081401B">
      <w:r>
        <w:rPr>
          <w:lang w:val="de-DE"/>
        </w:rPr>
        <w:t>&lt;</w:t>
      </w:r>
      <w:r w:rsidRPr="00081658">
        <w:rPr>
          <w:lang w:val="de-DE"/>
        </w:rPr>
        <w:t>https://developer.android.com/reference/android/database/sqlite/SQLiteOpenHelper</w:t>
      </w:r>
      <w:r>
        <w:rPr>
          <w:lang w:val="de-DE"/>
        </w:rPr>
        <w:t>&gt;</w:t>
      </w:r>
    </w:p>
    <w:p w:rsidR="00C45CE8" w:rsidRPr="00625153" w:rsidRDefault="00042503" w:rsidP="0081401B">
      <w:r>
        <w:t>[9</w:t>
      </w:r>
      <w:r w:rsidR="00C45CE8" w:rsidRPr="00625153">
        <w:t xml:space="preserve">] </w:t>
      </w:r>
      <w:proofErr w:type="spellStart"/>
      <w:r w:rsidR="00C45CE8" w:rsidRPr="00625153">
        <w:t>MikeT</w:t>
      </w:r>
      <w:proofErr w:type="spellEnd"/>
      <w:r w:rsidR="00C45CE8" w:rsidRPr="00625153">
        <w:t xml:space="preserve">. Android </w:t>
      </w:r>
      <w:proofErr w:type="spellStart"/>
      <w:r w:rsidR="00C45CE8" w:rsidRPr="00625153">
        <w:t>SQLite</w:t>
      </w:r>
      <w:proofErr w:type="spellEnd"/>
      <w:r w:rsidR="00C45CE8" w:rsidRPr="00625153">
        <w:t xml:space="preserve"> table </w:t>
      </w:r>
      <w:proofErr w:type="spellStart"/>
      <w:r w:rsidR="00C45CE8" w:rsidRPr="00625153">
        <w:t>column</w:t>
      </w:r>
      <w:proofErr w:type="spellEnd"/>
      <w:r w:rsidR="00C45CE8" w:rsidRPr="00625153">
        <w:t xml:space="preserve"> </w:t>
      </w:r>
      <w:proofErr w:type="spellStart"/>
      <w:r w:rsidR="00C45CE8" w:rsidRPr="00625153">
        <w:t>not</w:t>
      </w:r>
      <w:proofErr w:type="spellEnd"/>
      <w:r w:rsidR="00C45CE8" w:rsidRPr="00625153">
        <w:t xml:space="preserve"> </w:t>
      </w:r>
      <w:proofErr w:type="spellStart"/>
      <w:r w:rsidR="00C45CE8" w:rsidRPr="00625153">
        <w:t>being</w:t>
      </w:r>
      <w:proofErr w:type="spellEnd"/>
      <w:r w:rsidR="00C45CE8" w:rsidRPr="00625153">
        <w:t xml:space="preserve"> </w:t>
      </w:r>
      <w:proofErr w:type="spellStart"/>
      <w:r w:rsidR="00C45CE8" w:rsidRPr="00625153">
        <w:t>created</w:t>
      </w:r>
      <w:proofErr w:type="spellEnd"/>
      <w:r w:rsidR="00C45CE8" w:rsidRPr="00625153">
        <w:t xml:space="preserve"> or </w:t>
      </w:r>
      <w:proofErr w:type="spellStart"/>
      <w:r w:rsidR="00C45CE8" w:rsidRPr="00625153">
        <w:t>recognized</w:t>
      </w:r>
      <w:proofErr w:type="spellEnd"/>
      <w:r w:rsidR="00C45CE8" w:rsidRPr="00625153">
        <w:t xml:space="preserve">. </w:t>
      </w:r>
      <w:proofErr w:type="spellStart"/>
      <w:r w:rsidR="00C45CE8" w:rsidRPr="00625153">
        <w:t>What</w:t>
      </w:r>
      <w:proofErr w:type="spellEnd"/>
      <w:r w:rsidR="00C45CE8" w:rsidRPr="00625153">
        <w:t xml:space="preserve"> </w:t>
      </w:r>
      <w:proofErr w:type="spellStart"/>
      <w:r w:rsidR="00C45CE8" w:rsidRPr="00625153">
        <w:t>am</w:t>
      </w:r>
      <w:proofErr w:type="spellEnd"/>
      <w:r w:rsidR="00C45CE8" w:rsidRPr="00625153">
        <w:t xml:space="preserve"> I </w:t>
      </w:r>
      <w:proofErr w:type="spellStart"/>
      <w:r w:rsidR="00C45CE8" w:rsidRPr="00625153">
        <w:t>missing</w:t>
      </w:r>
      <w:proofErr w:type="spellEnd"/>
      <w:r w:rsidR="00C45CE8" w:rsidRPr="00625153">
        <w:t xml:space="preserve">? [online]. </w:t>
      </w:r>
      <w:proofErr w:type="spellStart"/>
      <w:r w:rsidR="00C45CE8" w:rsidRPr="00625153">
        <w:t>Stack</w:t>
      </w:r>
      <w:proofErr w:type="spellEnd"/>
      <w:r w:rsidR="00C45CE8" w:rsidRPr="00625153">
        <w:t xml:space="preserve"> </w:t>
      </w:r>
      <w:proofErr w:type="spellStart"/>
      <w:r w:rsidR="00C45CE8" w:rsidRPr="00625153">
        <w:t>Overflow</w:t>
      </w:r>
      <w:proofErr w:type="spellEnd"/>
      <w:r w:rsidR="00C45CE8" w:rsidRPr="00625153">
        <w:t xml:space="preserve"> 2019-04</w:t>
      </w:r>
      <w:r w:rsidR="00081658">
        <w:t>-19 [cit. 2024-03-13</w:t>
      </w:r>
      <w:r w:rsidR="00C45CE8" w:rsidRPr="00625153">
        <w:t xml:space="preserve">]. Dostupné na internete: </w:t>
      </w:r>
      <w:r w:rsidR="00C45CE8" w:rsidRPr="00625153">
        <w:lastRenderedPageBreak/>
        <w:t>&lt;</w:t>
      </w:r>
      <w:r w:rsidR="00C45CE8" w:rsidRPr="00C45CE8">
        <w:t>https://stackoverflow.com/questions/55767442/android-sqlite-table-column-not-being-created-or-recognized-what-am-i-missing</w:t>
      </w:r>
      <w:r w:rsidR="00C45CE8" w:rsidRPr="00625153">
        <w:t>&gt;</w:t>
      </w:r>
    </w:p>
    <w:p w:rsidR="00A94E6A" w:rsidRPr="00625153" w:rsidRDefault="00042503" w:rsidP="0081401B">
      <w:r>
        <w:t>[10</w:t>
      </w:r>
      <w:r w:rsidR="008E3085" w:rsidRPr="00625153">
        <w:t xml:space="preserve">] </w:t>
      </w:r>
      <w:proofErr w:type="spellStart"/>
      <w:r w:rsidR="008E3085" w:rsidRPr="00625153">
        <w:t>Philipp</w:t>
      </w:r>
      <w:proofErr w:type="spellEnd"/>
      <w:r w:rsidR="008E3085" w:rsidRPr="00625153">
        <w:t xml:space="preserve"> Jahoda. </w:t>
      </w:r>
      <w:proofErr w:type="spellStart"/>
      <w:r w:rsidR="008E3085" w:rsidRPr="00625153">
        <w:t>MPAndroidChart</w:t>
      </w:r>
      <w:proofErr w:type="spellEnd"/>
      <w:r w:rsidR="008E3085" w:rsidRPr="00625153">
        <w:t xml:space="preserve"> [online]. </w:t>
      </w:r>
      <w:proofErr w:type="spellStart"/>
      <w:r w:rsidR="008E3085" w:rsidRPr="00625153">
        <w:t>WeeklyCoding</w:t>
      </w:r>
      <w:proofErr w:type="spellEnd"/>
      <w:r w:rsidR="008E3085" w:rsidRPr="00625153">
        <w:t xml:space="preserve"> 2021 [cit. 2024-03-13]. Dostupné na internete: &lt;</w:t>
      </w:r>
      <w:r w:rsidR="005806C6" w:rsidRPr="00C45CE8">
        <w:t xml:space="preserve"> https://weeklycoding.com/mpandroidchart-documentation/</w:t>
      </w:r>
      <w:r w:rsidR="008E3085" w:rsidRPr="005806C6">
        <w:t>&gt;</w:t>
      </w:r>
    </w:p>
    <w:p w:rsidR="00F73F90" w:rsidRDefault="00042503" w:rsidP="00625153">
      <w:r>
        <w:t>[11</w:t>
      </w:r>
      <w:r w:rsidR="008E3085" w:rsidRPr="00625153">
        <w:t>] G</w:t>
      </w:r>
      <w:r w:rsidR="00C7024E" w:rsidRPr="00625153">
        <w:t>oogle.</w:t>
      </w:r>
      <w:r w:rsidR="008E3085" w:rsidRPr="00625153">
        <w:t xml:space="preserve"> </w:t>
      </w:r>
      <w:proofErr w:type="spellStart"/>
      <w:r w:rsidR="008E3085" w:rsidRPr="00625153">
        <w:t>AlarmManager</w:t>
      </w:r>
      <w:proofErr w:type="spellEnd"/>
      <w:r w:rsidR="008E3085" w:rsidRPr="00625153">
        <w:t xml:space="preserve"> [online]. Android </w:t>
      </w:r>
      <w:proofErr w:type="spellStart"/>
      <w:r w:rsidR="008E3085" w:rsidRPr="00625153">
        <w:t>Developers</w:t>
      </w:r>
      <w:proofErr w:type="spellEnd"/>
      <w:r w:rsidR="00F73F90" w:rsidRPr="00625153">
        <w:t>.</w:t>
      </w:r>
      <w:r w:rsidR="008E3085" w:rsidRPr="00625153">
        <w:t xml:space="preserve"> Aktualizované</w:t>
      </w:r>
      <w:r w:rsidR="00F73F90" w:rsidRPr="00625153">
        <w:t xml:space="preserve"> 2023-06-07 [cit. 2024-03-14]</w:t>
      </w:r>
      <w:r w:rsidR="00625153">
        <w:t xml:space="preserve"> </w:t>
      </w:r>
      <w:r w:rsidR="00F73F90" w:rsidRPr="00625153">
        <w:t xml:space="preserve">Dostupné na internete: </w:t>
      </w:r>
    </w:p>
    <w:p w:rsidR="00625153" w:rsidRPr="00625153" w:rsidRDefault="00625153" w:rsidP="0081401B">
      <w:r w:rsidRPr="00625153">
        <w:t>&lt;</w:t>
      </w:r>
      <w:r w:rsidRPr="00C45CE8">
        <w:t>https://developer.android.com/reference/android/app/AlarmManager</w:t>
      </w:r>
      <w:r w:rsidRPr="00625153">
        <w:t>&gt;</w:t>
      </w:r>
    </w:p>
    <w:p w:rsidR="00F73F90" w:rsidRDefault="00042503" w:rsidP="0081401B">
      <w:r>
        <w:t xml:space="preserve"> [12</w:t>
      </w:r>
      <w:r w:rsidR="00F73F90" w:rsidRPr="00625153">
        <w:t xml:space="preserve">] Google. </w:t>
      </w:r>
      <w:proofErr w:type="spellStart"/>
      <w:r w:rsidR="00F73F90" w:rsidRPr="00625153">
        <w:t>BroadcastReceiver</w:t>
      </w:r>
      <w:proofErr w:type="spellEnd"/>
      <w:r w:rsidR="00F73F90" w:rsidRPr="00625153">
        <w:t xml:space="preserve"> [online]. Android </w:t>
      </w:r>
      <w:proofErr w:type="spellStart"/>
      <w:r w:rsidR="00F73F90" w:rsidRPr="00625153">
        <w:t>Developers</w:t>
      </w:r>
      <w:proofErr w:type="spellEnd"/>
      <w:r w:rsidR="00F73F90" w:rsidRPr="00625153">
        <w:t xml:space="preserve">. Aktualizované 2023-06-07 </w:t>
      </w:r>
      <w:r w:rsidR="00625153">
        <w:t xml:space="preserve">[cit. 2024-03-14]. </w:t>
      </w:r>
      <w:r w:rsidR="00F73F90" w:rsidRPr="00625153">
        <w:t xml:space="preserve">Dostupné na internete: </w:t>
      </w:r>
    </w:p>
    <w:p w:rsidR="00625153" w:rsidRPr="00625153" w:rsidRDefault="00625153" w:rsidP="0081401B">
      <w:r w:rsidRPr="00625153">
        <w:t>&lt;</w:t>
      </w:r>
      <w:r w:rsidRPr="00C45CE8">
        <w:t>https://developer.android.com/reference/android/content/BroadcastReceiver</w:t>
      </w:r>
      <w:r w:rsidRPr="00625153">
        <w:t>&gt;</w:t>
      </w:r>
    </w:p>
    <w:p w:rsidR="00326410" w:rsidRPr="00625153" w:rsidRDefault="00042503" w:rsidP="0081401B">
      <w:r>
        <w:t xml:space="preserve"> [13</w:t>
      </w:r>
      <w:r w:rsidR="00F73F90" w:rsidRPr="00625153">
        <w:t xml:space="preserve">] Google. </w:t>
      </w:r>
      <w:proofErr w:type="spellStart"/>
      <w:r w:rsidR="00F73F90" w:rsidRPr="00625153">
        <w:t>Broadcasts</w:t>
      </w:r>
      <w:proofErr w:type="spellEnd"/>
      <w:r w:rsidR="00F73F90" w:rsidRPr="00625153">
        <w:t xml:space="preserve"> [online]. Android </w:t>
      </w:r>
      <w:proofErr w:type="spellStart"/>
      <w:r w:rsidR="00F73F90" w:rsidRPr="00625153">
        <w:t>Developers</w:t>
      </w:r>
      <w:proofErr w:type="spellEnd"/>
      <w:r w:rsidR="00F73F90" w:rsidRPr="00625153">
        <w:t>. Aktualizované 2024-02-07 [cit. 2024-03-15]. Dostupné na internete: &lt;</w:t>
      </w:r>
      <w:r w:rsidR="00F73F90" w:rsidRPr="00C45CE8">
        <w:t>https://developer.android.com/develop/background-work/background-tasks/broadcasts</w:t>
      </w:r>
      <w:r w:rsidR="00F73F90" w:rsidRPr="00625153">
        <w:t>&gt;</w:t>
      </w:r>
    </w:p>
    <w:p w:rsidR="00625153" w:rsidRDefault="00042503" w:rsidP="0081401B">
      <w:r>
        <w:t>[14</w:t>
      </w:r>
      <w:r w:rsidR="00C7024E" w:rsidRPr="00625153">
        <w:t xml:space="preserve">] Google. </w:t>
      </w:r>
      <w:proofErr w:type="spellStart"/>
      <w:r w:rsidR="00C7024E" w:rsidRPr="00625153">
        <w:t>DrawerLayout</w:t>
      </w:r>
      <w:proofErr w:type="spellEnd"/>
      <w:r w:rsidR="00C7024E" w:rsidRPr="00625153">
        <w:t xml:space="preserve"> [online]. Android </w:t>
      </w:r>
      <w:proofErr w:type="spellStart"/>
      <w:r w:rsidR="00C7024E" w:rsidRPr="00625153">
        <w:t>Developers</w:t>
      </w:r>
      <w:proofErr w:type="spellEnd"/>
      <w:r w:rsidR="00C7024E" w:rsidRPr="00625153">
        <w:t xml:space="preserve">. Aktualizované 2023-11-02 [cit. 2024-03-16]. Dostupné na internete: </w:t>
      </w:r>
    </w:p>
    <w:p w:rsidR="00F73F90" w:rsidRPr="00625153" w:rsidRDefault="00C7024E" w:rsidP="0081401B">
      <w:r w:rsidRPr="00625153">
        <w:t xml:space="preserve">&lt; </w:t>
      </w:r>
      <w:r w:rsidRPr="00C45CE8">
        <w:t>https://developer.android.com/reference/androidx/drawerlayout/widget/DrawerLayout</w:t>
      </w:r>
      <w:r w:rsidRPr="00625153">
        <w:t>&gt;</w:t>
      </w:r>
    </w:p>
    <w:p w:rsidR="00326410" w:rsidRDefault="00042503" w:rsidP="00625153">
      <w:r>
        <w:t>[15</w:t>
      </w:r>
      <w:r w:rsidR="00C7024E" w:rsidRPr="00625153">
        <w:t xml:space="preserve">] Google. </w:t>
      </w:r>
      <w:proofErr w:type="spellStart"/>
      <w:r w:rsidR="00C7024E" w:rsidRPr="00625153">
        <w:t>NavigationView</w:t>
      </w:r>
      <w:proofErr w:type="spellEnd"/>
      <w:r w:rsidR="00C7024E" w:rsidRPr="00625153">
        <w:t xml:space="preserve"> [online]. Android </w:t>
      </w:r>
      <w:proofErr w:type="spellStart"/>
      <w:r w:rsidR="00C7024E" w:rsidRPr="00625153">
        <w:t>Developers</w:t>
      </w:r>
      <w:proofErr w:type="spellEnd"/>
      <w:r w:rsidR="00C7024E" w:rsidRPr="00625153">
        <w:t>. Aktualizované 2023-12-15 [cit. 2024-03-16]. Dostupné na</w:t>
      </w:r>
      <w:r w:rsidR="0029511F" w:rsidRPr="00625153">
        <w:t xml:space="preserve"> internete:</w:t>
      </w:r>
    </w:p>
    <w:p w:rsidR="00625153" w:rsidRPr="00625153" w:rsidRDefault="00625153" w:rsidP="00625153">
      <w:r w:rsidRPr="00625153">
        <w:t>&lt;</w:t>
      </w:r>
      <w:r w:rsidRPr="00C45CE8">
        <w:t>https://developer.android.com/reference/com/google/android/material/navigation/NavigationView</w:t>
      </w:r>
      <w:r w:rsidRPr="00625153">
        <w:t>&gt;</w:t>
      </w:r>
    </w:p>
    <w:p w:rsidR="00326410" w:rsidRPr="00625153" w:rsidRDefault="00326410" w:rsidP="0081401B"/>
    <w:p w:rsidR="00ED4A97" w:rsidRPr="00625153" w:rsidRDefault="00ED4A97" w:rsidP="0081401B"/>
    <w:p w:rsidR="0081401B" w:rsidRPr="0081401B" w:rsidRDefault="0081401B" w:rsidP="0081401B">
      <w:r>
        <w:t xml:space="preserve"> </w:t>
      </w:r>
    </w:p>
    <w:p w:rsidR="00835A19" w:rsidRDefault="00835A19" w:rsidP="00E30603">
      <w:pPr>
        <w:jc w:val="left"/>
      </w:pPr>
    </w:p>
    <w:p w:rsidR="00835A19" w:rsidRDefault="00835A19" w:rsidP="00E30603">
      <w:pPr>
        <w:jc w:val="left"/>
        <w:sectPr w:rsidR="00835A19" w:rsidSect="006E1848">
          <w:headerReference w:type="default" r:id="rId45"/>
          <w:footerReference w:type="default" r:id="rId46"/>
          <w:pgSz w:w="11906" w:h="16838"/>
          <w:pgMar w:top="1134" w:right="1134" w:bottom="1134" w:left="1701" w:header="709" w:footer="709" w:gutter="0"/>
          <w:cols w:space="708"/>
          <w:docGrid w:linePitch="360"/>
        </w:sectPr>
      </w:pPr>
    </w:p>
    <w:p w:rsidR="00B97329" w:rsidRDefault="00E30603" w:rsidP="00E30603">
      <w:pPr>
        <w:pStyle w:val="Nadpis1"/>
      </w:pPr>
      <w:bookmarkStart w:id="28" w:name="_Prílohy"/>
      <w:bookmarkEnd w:id="28"/>
      <w:r>
        <w:lastRenderedPageBreak/>
        <w:t>Prílohy</w:t>
      </w:r>
    </w:p>
    <w:p w:rsidR="00E30603" w:rsidRDefault="00E30603" w:rsidP="00E30603">
      <w:pPr>
        <w:pStyle w:val="Prloha1"/>
      </w:pPr>
      <w:bookmarkStart w:id="29" w:name="PrilohaA"/>
      <w:r>
        <w:t>Príloha A</w:t>
      </w:r>
      <w:r w:rsidR="001D0D39">
        <w:t xml:space="preserve"> – Databázové diagramy</w:t>
      </w:r>
    </w:p>
    <w:p w:rsidR="00E30603" w:rsidRDefault="00E30603" w:rsidP="00E30603">
      <w:pPr>
        <w:pStyle w:val="Prloha2"/>
      </w:pPr>
      <w:bookmarkStart w:id="30" w:name="usersERD"/>
      <w:bookmarkEnd w:id="29"/>
      <w:r>
        <w:t>Príloha A.1</w:t>
      </w:r>
      <w:r w:rsidR="001D0D39">
        <w:t xml:space="preserve"> – </w:t>
      </w:r>
      <w:proofErr w:type="spellStart"/>
      <w:r w:rsidR="001D0D39">
        <w:t>Entitno</w:t>
      </w:r>
      <w:proofErr w:type="spellEnd"/>
      <w:r w:rsidR="001D0D39">
        <w:t xml:space="preserve">-relačný diagram </w:t>
      </w:r>
      <w:r w:rsidR="005E54A1">
        <w:t>medzi autom a používateľom</w:t>
      </w:r>
    </w:p>
    <w:bookmarkEnd w:id="30"/>
    <w:p w:rsidR="00021F73" w:rsidRDefault="00021F73" w:rsidP="00E30603">
      <w:pPr>
        <w:pStyle w:val="Prloha2"/>
      </w:pPr>
      <w:r w:rsidRPr="00021F73">
        <w:rPr>
          <w:noProof/>
          <w:lang w:eastAsia="sk-SK"/>
        </w:rPr>
        <w:drawing>
          <wp:inline distT="0" distB="0" distL="0" distR="0" wp14:anchorId="5F00A285" wp14:editId="207C8805">
            <wp:extent cx="4631376" cy="2398395"/>
            <wp:effectExtent l="0" t="0" r="0" b="1905"/>
            <wp:docPr id="14" name="Obrázo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26299" cy="2447551"/>
                    </a:xfrm>
                    <a:prstGeom prst="rect">
                      <a:avLst/>
                    </a:prstGeom>
                  </pic:spPr>
                </pic:pic>
              </a:graphicData>
            </a:graphic>
          </wp:inline>
        </w:drawing>
      </w:r>
    </w:p>
    <w:p w:rsidR="00E30603" w:rsidRDefault="00E30603" w:rsidP="00E30603">
      <w:pPr>
        <w:pStyle w:val="Prloha2"/>
      </w:pPr>
      <w:bookmarkStart w:id="31" w:name="CelaERD"/>
      <w:r>
        <w:t>Príloha A.2</w:t>
      </w:r>
      <w:r w:rsidR="001D0D39">
        <w:t xml:space="preserve"> – </w:t>
      </w:r>
      <w:proofErr w:type="spellStart"/>
      <w:r w:rsidR="001D0D39">
        <w:t>Entitno</w:t>
      </w:r>
      <w:proofErr w:type="spellEnd"/>
      <w:r w:rsidR="001D0D39">
        <w:t>-relačný diagram</w:t>
      </w:r>
      <w:r w:rsidR="00021F73">
        <w:t xml:space="preserve"> celej databázy</w:t>
      </w:r>
    </w:p>
    <w:bookmarkEnd w:id="31"/>
    <w:p w:rsidR="00021F73" w:rsidRDefault="00021F73" w:rsidP="00E30603">
      <w:pPr>
        <w:pStyle w:val="Prloha2"/>
      </w:pPr>
      <w:r w:rsidRPr="00021F73">
        <w:rPr>
          <w:noProof/>
          <w:lang w:eastAsia="sk-SK"/>
        </w:rPr>
        <w:drawing>
          <wp:inline distT="0" distB="0" distL="0" distR="0" wp14:anchorId="59C8FF3D" wp14:editId="5316E58A">
            <wp:extent cx="6314935" cy="4552903"/>
            <wp:effectExtent l="0" t="0" r="0" b="635"/>
            <wp:docPr id="21" name="Obrázo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386017" cy="4604152"/>
                    </a:xfrm>
                    <a:prstGeom prst="rect">
                      <a:avLst/>
                    </a:prstGeom>
                  </pic:spPr>
                </pic:pic>
              </a:graphicData>
            </a:graphic>
          </wp:inline>
        </w:drawing>
      </w:r>
    </w:p>
    <w:p w:rsidR="00E30603" w:rsidRDefault="00E30603" w:rsidP="001D0D39">
      <w:pPr>
        <w:pStyle w:val="Prloha1"/>
      </w:pPr>
      <w:bookmarkStart w:id="32" w:name="prilohaB"/>
      <w:r>
        <w:lastRenderedPageBreak/>
        <w:t>Príloha B</w:t>
      </w:r>
      <w:r w:rsidR="001D0D39">
        <w:t xml:space="preserve"> – </w:t>
      </w:r>
      <w:r w:rsidR="00AF580C">
        <w:t>Zadávanie záznamov</w:t>
      </w:r>
    </w:p>
    <w:p w:rsidR="00E30603" w:rsidRDefault="00E30603" w:rsidP="00E30603">
      <w:pPr>
        <w:pStyle w:val="Prloha2"/>
      </w:pPr>
      <w:bookmarkStart w:id="33" w:name="tankovanie"/>
      <w:bookmarkEnd w:id="32"/>
      <w:r>
        <w:t>Príloha B.1</w:t>
      </w:r>
      <w:r w:rsidR="001D0D39">
        <w:t xml:space="preserve"> – </w:t>
      </w:r>
      <w:r w:rsidR="00AF580C">
        <w:t>Záznam pre tankovanie</w:t>
      </w:r>
    </w:p>
    <w:bookmarkEnd w:id="33"/>
    <w:p w:rsidR="00AF580C" w:rsidRDefault="00AF580C" w:rsidP="00AF580C">
      <w:pPr>
        <w:pStyle w:val="Prloha2"/>
        <w:jc w:val="center"/>
      </w:pPr>
      <w:r w:rsidRPr="00AF580C">
        <w:rPr>
          <w:noProof/>
          <w:lang w:eastAsia="sk-SK"/>
        </w:rPr>
        <w:drawing>
          <wp:inline distT="0" distB="0" distL="0" distR="0">
            <wp:extent cx="3467735" cy="6816725"/>
            <wp:effectExtent l="0" t="0" r="0" b="3175"/>
            <wp:docPr id="16" name="Obrázok 16" descr="C:\Users\PC\Downloads\Screenshot 2024-03-17 1449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Screenshot 2024-03-17 144918.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467735" cy="6816725"/>
                    </a:xfrm>
                    <a:prstGeom prst="rect">
                      <a:avLst/>
                    </a:prstGeom>
                    <a:noFill/>
                    <a:ln>
                      <a:noFill/>
                    </a:ln>
                  </pic:spPr>
                </pic:pic>
              </a:graphicData>
            </a:graphic>
          </wp:inline>
        </w:drawing>
      </w:r>
    </w:p>
    <w:p w:rsidR="00AF580C" w:rsidRDefault="00AF580C">
      <w:pPr>
        <w:spacing w:line="276" w:lineRule="auto"/>
        <w:jc w:val="left"/>
        <w:rPr>
          <w:rFonts w:eastAsiaTheme="majorEastAsia" w:cstheme="majorBidi"/>
          <w:b/>
          <w:bCs/>
          <w:sz w:val="28"/>
        </w:rPr>
      </w:pPr>
      <w:r>
        <w:br w:type="page"/>
      </w:r>
    </w:p>
    <w:p w:rsidR="00AF580C" w:rsidRDefault="00125861" w:rsidP="00AF580C">
      <w:pPr>
        <w:pStyle w:val="Prloha2"/>
      </w:pPr>
      <w:bookmarkStart w:id="34" w:name="vydavok"/>
      <w:r>
        <w:lastRenderedPageBreak/>
        <w:t>Príloha B.2 – Záznam pre výdavok</w:t>
      </w:r>
    </w:p>
    <w:bookmarkEnd w:id="34"/>
    <w:p w:rsidR="00125861" w:rsidRDefault="00125861" w:rsidP="00125861">
      <w:pPr>
        <w:pStyle w:val="Prloha2"/>
        <w:jc w:val="center"/>
      </w:pPr>
      <w:r w:rsidRPr="00125861">
        <w:rPr>
          <w:noProof/>
          <w:lang w:eastAsia="sk-SK"/>
        </w:rPr>
        <w:drawing>
          <wp:inline distT="0" distB="0" distL="0" distR="0">
            <wp:extent cx="3480435" cy="6864985"/>
            <wp:effectExtent l="0" t="0" r="5715" b="0"/>
            <wp:docPr id="26" name="Obrázok 26" descr="C:\Users\PC\Downloads\Screenshot 2024-03-17 145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Downloads\Screenshot 2024-03-17 145017.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80435" cy="6864985"/>
                    </a:xfrm>
                    <a:prstGeom prst="rect">
                      <a:avLst/>
                    </a:prstGeom>
                    <a:noFill/>
                    <a:ln>
                      <a:noFill/>
                    </a:ln>
                  </pic:spPr>
                </pic:pic>
              </a:graphicData>
            </a:graphic>
          </wp:inline>
        </w:drawing>
      </w:r>
    </w:p>
    <w:p w:rsidR="00125861" w:rsidRDefault="00125861">
      <w:pPr>
        <w:spacing w:line="276" w:lineRule="auto"/>
        <w:jc w:val="left"/>
        <w:rPr>
          <w:rFonts w:eastAsiaTheme="majorEastAsia" w:cstheme="majorBidi"/>
          <w:b/>
          <w:bCs/>
          <w:sz w:val="28"/>
        </w:rPr>
      </w:pPr>
      <w:r>
        <w:br w:type="page"/>
      </w:r>
    </w:p>
    <w:p w:rsidR="00125861" w:rsidRDefault="00125861" w:rsidP="00125861">
      <w:pPr>
        <w:pStyle w:val="Prloha2"/>
      </w:pPr>
      <w:bookmarkStart w:id="35" w:name="servis"/>
      <w:r>
        <w:lastRenderedPageBreak/>
        <w:t>Príloha B.3 – Záznam pre servis</w:t>
      </w:r>
    </w:p>
    <w:bookmarkEnd w:id="35"/>
    <w:p w:rsidR="00125861" w:rsidRDefault="00125861" w:rsidP="00125861">
      <w:pPr>
        <w:pStyle w:val="Prloha2"/>
        <w:jc w:val="center"/>
      </w:pPr>
      <w:r w:rsidRPr="00125861">
        <w:rPr>
          <w:noProof/>
          <w:lang w:eastAsia="sk-SK"/>
        </w:rPr>
        <w:drawing>
          <wp:inline distT="0" distB="0" distL="0" distR="0">
            <wp:extent cx="3466465" cy="6905625"/>
            <wp:effectExtent l="0" t="0" r="635" b="9525"/>
            <wp:docPr id="30" name="Obrázok 30" descr="C:\Users\PC\Downloads\Screenshot 2024-03-17 145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Downloads\Screenshot 2024-03-17 145129.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66465" cy="6905625"/>
                    </a:xfrm>
                    <a:prstGeom prst="rect">
                      <a:avLst/>
                    </a:prstGeom>
                    <a:noFill/>
                    <a:ln>
                      <a:noFill/>
                    </a:ln>
                  </pic:spPr>
                </pic:pic>
              </a:graphicData>
            </a:graphic>
          </wp:inline>
        </w:drawing>
      </w:r>
    </w:p>
    <w:p w:rsidR="00125861" w:rsidRDefault="00125861">
      <w:pPr>
        <w:spacing w:line="276" w:lineRule="auto"/>
        <w:jc w:val="left"/>
        <w:rPr>
          <w:rFonts w:eastAsiaTheme="majorEastAsia" w:cstheme="majorBidi"/>
          <w:b/>
          <w:bCs/>
          <w:sz w:val="28"/>
        </w:rPr>
      </w:pPr>
      <w:r>
        <w:br w:type="page"/>
      </w:r>
    </w:p>
    <w:p w:rsidR="00125861" w:rsidRDefault="00125861" w:rsidP="00125861">
      <w:pPr>
        <w:pStyle w:val="Prloha2"/>
      </w:pPr>
      <w:bookmarkStart w:id="36" w:name="kilometer"/>
      <w:r>
        <w:lastRenderedPageBreak/>
        <w:t>Príloha B.4 – Záznam pre prejdené kilometre</w:t>
      </w:r>
    </w:p>
    <w:bookmarkEnd w:id="36"/>
    <w:p w:rsidR="00125861" w:rsidRPr="00E30603" w:rsidRDefault="00125861" w:rsidP="00125861">
      <w:pPr>
        <w:pStyle w:val="Prloha2"/>
        <w:jc w:val="center"/>
      </w:pPr>
      <w:r w:rsidRPr="00125861">
        <w:rPr>
          <w:noProof/>
          <w:lang w:eastAsia="sk-SK"/>
        </w:rPr>
        <w:drawing>
          <wp:inline distT="0" distB="0" distL="0" distR="0">
            <wp:extent cx="3453130" cy="6919595"/>
            <wp:effectExtent l="0" t="0" r="0" b="0"/>
            <wp:docPr id="31" name="Obrázok 31" descr="C:\Users\PC\Downloads\Screenshot 2024-03-17 1455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C\Downloads\Screenshot 2024-03-17 145549.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453130" cy="6919595"/>
                    </a:xfrm>
                    <a:prstGeom prst="rect">
                      <a:avLst/>
                    </a:prstGeom>
                    <a:noFill/>
                    <a:ln>
                      <a:noFill/>
                    </a:ln>
                  </pic:spPr>
                </pic:pic>
              </a:graphicData>
            </a:graphic>
          </wp:inline>
        </w:drawing>
      </w:r>
    </w:p>
    <w:sectPr w:rsidR="00125861" w:rsidRPr="00E30603" w:rsidSect="00835A19">
      <w:footerReference w:type="default" r:id="rId53"/>
      <w:pgSz w:w="11906" w:h="16838"/>
      <w:pgMar w:top="1134" w:right="1134" w:bottom="1134" w:left="1701"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0930" w:rsidRDefault="00FE0930" w:rsidP="00B31A18">
      <w:pPr>
        <w:spacing w:after="0" w:line="240" w:lineRule="auto"/>
      </w:pPr>
      <w:r>
        <w:separator/>
      </w:r>
    </w:p>
  </w:endnote>
  <w:endnote w:type="continuationSeparator" w:id="0">
    <w:p w:rsidR="00FE0930" w:rsidRDefault="00FE0930" w:rsidP="00B31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rebuchet MS">
    <w:panose1 w:val="020B0603020202020204"/>
    <w:charset w:val="EE"/>
    <w:family w:val="swiss"/>
    <w:pitch w:val="variable"/>
    <w:sig w:usb0="00000687" w:usb1="00000000" w:usb2="00000000" w:usb3="00000000" w:csb0="0000009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453E" w:rsidRDefault="00F4453E">
    <w:pPr>
      <w:pStyle w:val="Pta"/>
    </w:pPr>
    <w: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453E" w:rsidRDefault="00F4453E">
    <w:pPr>
      <w:pStyle w:val="Pta"/>
    </w:pPr>
    <w: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453E" w:rsidRDefault="00F4453E">
    <w:pPr>
      <w:pStyle w:val="Pta"/>
    </w:pPr>
    <w: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453E" w:rsidRDefault="00F4453E">
    <w:pPr>
      <w:pStyle w:val="Pta"/>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453E" w:rsidRDefault="00F4453E">
    <w:pPr>
      <w:pStyle w:val="Pta"/>
    </w:pPr>
    <w:r>
      <w:tab/>
    </w:r>
    <w:r>
      <w:fldChar w:fldCharType="begin"/>
    </w:r>
    <w:r>
      <w:instrText>PAGE   \* MERGEFORMAT</w:instrText>
    </w:r>
    <w:r>
      <w:fldChar w:fldCharType="separate"/>
    </w:r>
    <w:r w:rsidR="007B73B2">
      <w:rPr>
        <w:noProof/>
      </w:rPr>
      <w:t>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453E" w:rsidRDefault="00F4453E">
    <w:pPr>
      <w:pStyle w:val="Pta"/>
    </w:pPr>
    <w:r>
      <w:tab/>
    </w:r>
    <w:r>
      <w:fldChar w:fldCharType="begin"/>
    </w:r>
    <w:r>
      <w:instrText>PAGE   \* MERGEFORMAT</w:instrText>
    </w:r>
    <w:r>
      <w:fldChar w:fldCharType="separate"/>
    </w:r>
    <w:r w:rsidR="007B73B2">
      <w:rPr>
        <w:noProof/>
      </w:rPr>
      <w:t>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0930" w:rsidRDefault="00FE0930" w:rsidP="00B31A18">
      <w:pPr>
        <w:spacing w:after="0" w:line="240" w:lineRule="auto"/>
      </w:pPr>
      <w:r>
        <w:separator/>
      </w:r>
    </w:p>
  </w:footnote>
  <w:footnote w:type="continuationSeparator" w:id="0">
    <w:p w:rsidR="00FE0930" w:rsidRDefault="00FE0930" w:rsidP="00B31A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453E" w:rsidRDefault="00F4453E">
    <w:pPr>
      <w:pStyle w:val="Hlavika"/>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453E" w:rsidRDefault="00F4453E">
    <w:pPr>
      <w:pStyle w:val="Hlavika"/>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453E" w:rsidRDefault="00F4453E">
    <w:pPr>
      <w:pStyle w:val="Hlavika"/>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453E" w:rsidRDefault="00F4453E">
    <w:pPr>
      <w:pStyle w:val="Hlavika"/>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E7596"/>
    <w:multiLevelType w:val="hybridMultilevel"/>
    <w:tmpl w:val="8F8A42C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 w15:restartNumberingAfterBreak="0">
    <w:nsid w:val="109C6E41"/>
    <w:multiLevelType w:val="hybridMultilevel"/>
    <w:tmpl w:val="1D1E694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 w15:restartNumberingAfterBreak="0">
    <w:nsid w:val="11006972"/>
    <w:multiLevelType w:val="hybridMultilevel"/>
    <w:tmpl w:val="1A70B9E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 w15:restartNumberingAfterBreak="0">
    <w:nsid w:val="1C4B25D3"/>
    <w:multiLevelType w:val="hybridMultilevel"/>
    <w:tmpl w:val="7DC4287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3BB71B60"/>
    <w:multiLevelType w:val="hybridMultilevel"/>
    <w:tmpl w:val="ED0C90B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 w15:restartNumberingAfterBreak="0">
    <w:nsid w:val="44437FE5"/>
    <w:multiLevelType w:val="hybridMultilevel"/>
    <w:tmpl w:val="76AAED3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 w15:restartNumberingAfterBreak="0">
    <w:nsid w:val="4D7E1CBC"/>
    <w:multiLevelType w:val="hybridMultilevel"/>
    <w:tmpl w:val="27AA2DD8"/>
    <w:lvl w:ilvl="0" w:tplc="041B0001">
      <w:start w:val="1"/>
      <w:numFmt w:val="bullet"/>
      <w:lvlText w:val=""/>
      <w:lvlJc w:val="left"/>
      <w:pPr>
        <w:ind w:left="1080" w:hanging="360"/>
      </w:pPr>
      <w:rPr>
        <w:rFonts w:ascii="Symbol" w:hAnsi="Symbol"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7" w15:restartNumberingAfterBreak="0">
    <w:nsid w:val="524B4347"/>
    <w:multiLevelType w:val="hybridMultilevel"/>
    <w:tmpl w:val="5BEAB22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 w15:restartNumberingAfterBreak="0">
    <w:nsid w:val="5C4C2B09"/>
    <w:multiLevelType w:val="hybridMultilevel"/>
    <w:tmpl w:val="78B08D1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9" w15:restartNumberingAfterBreak="0">
    <w:nsid w:val="6034746B"/>
    <w:multiLevelType w:val="hybridMultilevel"/>
    <w:tmpl w:val="1260558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 w15:restartNumberingAfterBreak="0">
    <w:nsid w:val="664B1BAD"/>
    <w:multiLevelType w:val="multilevel"/>
    <w:tmpl w:val="FFDC2576"/>
    <w:lvl w:ilvl="0">
      <w:numFmt w:val="decimal"/>
      <w:pStyle w:val="Nadpis1"/>
      <w:lvlText w:val="%1"/>
      <w:lvlJc w:val="left"/>
      <w:pPr>
        <w:ind w:left="432" w:hanging="432"/>
      </w:pPr>
      <w:rPr>
        <w:rFonts w:hint="default"/>
      </w:rPr>
    </w:lvl>
    <w:lvl w:ilvl="1">
      <w:start w:val="1"/>
      <w:numFmt w:val="decimal"/>
      <w:pStyle w:val="Nadpis2"/>
      <w:lvlText w:val="%1.%2"/>
      <w:lvlJc w:val="left"/>
      <w:pPr>
        <w:ind w:left="1143" w:hanging="576"/>
      </w:pPr>
      <w:rPr>
        <w:rFonts w:hint="default"/>
      </w:rPr>
    </w:lvl>
    <w:lvl w:ilvl="2">
      <w:start w:val="1"/>
      <w:numFmt w:val="decimal"/>
      <w:pStyle w:val="Nadpis3"/>
      <w:lvlText w:val="%1.%2.%3"/>
      <w:lvlJc w:val="left"/>
      <w:pPr>
        <w:ind w:left="720" w:hanging="720"/>
      </w:pPr>
      <w:rPr>
        <w:rFonts w:hint="default"/>
      </w:rPr>
    </w:lvl>
    <w:lvl w:ilvl="3">
      <w:start w:val="1"/>
      <w:numFmt w:val="decimal"/>
      <w:pStyle w:val="Nadpis4"/>
      <w:lvlText w:val="%1.%2.%3.%4"/>
      <w:lvlJc w:val="left"/>
      <w:pPr>
        <w:ind w:left="864" w:hanging="864"/>
      </w:pPr>
      <w:rPr>
        <w:rFonts w:hint="default"/>
      </w:rPr>
    </w:lvl>
    <w:lvl w:ilvl="4">
      <w:start w:val="1"/>
      <w:numFmt w:val="decimal"/>
      <w:pStyle w:val="Nadpis5"/>
      <w:lvlText w:val="%1.%2.%3.%4.%5"/>
      <w:lvlJc w:val="left"/>
      <w:pPr>
        <w:ind w:left="1008" w:hanging="1008"/>
      </w:pPr>
      <w:rPr>
        <w:rFonts w:hint="default"/>
      </w:rPr>
    </w:lvl>
    <w:lvl w:ilvl="5">
      <w:start w:val="1"/>
      <w:numFmt w:val="decimal"/>
      <w:pStyle w:val="Nadpis6"/>
      <w:lvlText w:val="%1.%2.%3.%4.%5.%6"/>
      <w:lvlJc w:val="left"/>
      <w:pPr>
        <w:ind w:left="1152" w:hanging="1152"/>
      </w:pPr>
      <w:rPr>
        <w:rFonts w:hint="default"/>
      </w:rPr>
    </w:lvl>
    <w:lvl w:ilvl="6">
      <w:start w:val="1"/>
      <w:numFmt w:val="decimal"/>
      <w:pStyle w:val="Nadpis7"/>
      <w:lvlText w:val="%1.%2.%3.%4.%5.%6.%7"/>
      <w:lvlJc w:val="left"/>
      <w:pPr>
        <w:ind w:left="1296" w:hanging="1296"/>
      </w:pPr>
      <w:rPr>
        <w:rFonts w:hint="default"/>
      </w:rPr>
    </w:lvl>
    <w:lvl w:ilvl="7">
      <w:start w:val="1"/>
      <w:numFmt w:val="decimal"/>
      <w:pStyle w:val="Nadpis8"/>
      <w:lvlText w:val="%1.%2.%3.%4.%5.%6.%7.%8"/>
      <w:lvlJc w:val="left"/>
      <w:pPr>
        <w:ind w:left="1440" w:hanging="1440"/>
      </w:pPr>
      <w:rPr>
        <w:rFonts w:hint="default"/>
      </w:rPr>
    </w:lvl>
    <w:lvl w:ilvl="8">
      <w:start w:val="1"/>
      <w:numFmt w:val="decimal"/>
      <w:pStyle w:val="Nadpis9"/>
      <w:lvlText w:val="%1.%2.%3.%4.%5.%6.%7.%8.%9"/>
      <w:lvlJc w:val="left"/>
      <w:pPr>
        <w:ind w:left="1584" w:hanging="1584"/>
      </w:pPr>
      <w:rPr>
        <w:rFonts w:hint="default"/>
      </w:rPr>
    </w:lvl>
  </w:abstractNum>
  <w:abstractNum w:abstractNumId="11" w15:restartNumberingAfterBreak="0">
    <w:nsid w:val="66D7081C"/>
    <w:multiLevelType w:val="hybridMultilevel"/>
    <w:tmpl w:val="6F94168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2" w15:restartNumberingAfterBreak="0">
    <w:nsid w:val="790D33D8"/>
    <w:multiLevelType w:val="hybridMultilevel"/>
    <w:tmpl w:val="34BC62E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3" w15:restartNumberingAfterBreak="0">
    <w:nsid w:val="7CAF10AF"/>
    <w:multiLevelType w:val="hybridMultilevel"/>
    <w:tmpl w:val="65FAB7D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0"/>
  </w:num>
  <w:num w:numId="4">
    <w:abstractNumId w:val="3"/>
  </w:num>
  <w:num w:numId="5">
    <w:abstractNumId w:val="9"/>
  </w:num>
  <w:num w:numId="6">
    <w:abstractNumId w:val="11"/>
  </w:num>
  <w:num w:numId="7">
    <w:abstractNumId w:val="2"/>
  </w:num>
  <w:num w:numId="8">
    <w:abstractNumId w:val="4"/>
  </w:num>
  <w:num w:numId="9">
    <w:abstractNumId w:val="8"/>
  </w:num>
  <w:num w:numId="10">
    <w:abstractNumId w:val="13"/>
  </w:num>
  <w:num w:numId="11">
    <w:abstractNumId w:val="5"/>
  </w:num>
  <w:num w:numId="12">
    <w:abstractNumId w:val="1"/>
  </w:num>
  <w:num w:numId="13">
    <w:abstractNumId w:val="12"/>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376D"/>
    <w:rsid w:val="00016AA6"/>
    <w:rsid w:val="00021F73"/>
    <w:rsid w:val="00031726"/>
    <w:rsid w:val="00042503"/>
    <w:rsid w:val="00050B28"/>
    <w:rsid w:val="00081658"/>
    <w:rsid w:val="00083E0F"/>
    <w:rsid w:val="000B5458"/>
    <w:rsid w:val="000C34AF"/>
    <w:rsid w:val="000C6B72"/>
    <w:rsid w:val="000E4734"/>
    <w:rsid w:val="000E6135"/>
    <w:rsid w:val="0011643E"/>
    <w:rsid w:val="00125861"/>
    <w:rsid w:val="0014614D"/>
    <w:rsid w:val="001864E8"/>
    <w:rsid w:val="001908E9"/>
    <w:rsid w:val="00193F31"/>
    <w:rsid w:val="001D0D39"/>
    <w:rsid w:val="001D2E42"/>
    <w:rsid w:val="001F745A"/>
    <w:rsid w:val="002035D8"/>
    <w:rsid w:val="002117E9"/>
    <w:rsid w:val="00227446"/>
    <w:rsid w:val="00227579"/>
    <w:rsid w:val="002512B3"/>
    <w:rsid w:val="00262CEA"/>
    <w:rsid w:val="00265D1E"/>
    <w:rsid w:val="0029511F"/>
    <w:rsid w:val="002B3082"/>
    <w:rsid w:val="002C0BE0"/>
    <w:rsid w:val="002C7441"/>
    <w:rsid w:val="00304AD4"/>
    <w:rsid w:val="0031328D"/>
    <w:rsid w:val="00326410"/>
    <w:rsid w:val="00326D02"/>
    <w:rsid w:val="00340F36"/>
    <w:rsid w:val="00345363"/>
    <w:rsid w:val="003479E6"/>
    <w:rsid w:val="00360D14"/>
    <w:rsid w:val="00370E27"/>
    <w:rsid w:val="00386920"/>
    <w:rsid w:val="003B00B1"/>
    <w:rsid w:val="003E74B3"/>
    <w:rsid w:val="003F170D"/>
    <w:rsid w:val="003F71E6"/>
    <w:rsid w:val="0040421B"/>
    <w:rsid w:val="00436361"/>
    <w:rsid w:val="004F0C5B"/>
    <w:rsid w:val="00501067"/>
    <w:rsid w:val="005164AF"/>
    <w:rsid w:val="00523369"/>
    <w:rsid w:val="0052759E"/>
    <w:rsid w:val="0053797C"/>
    <w:rsid w:val="00542871"/>
    <w:rsid w:val="00552159"/>
    <w:rsid w:val="00565A4E"/>
    <w:rsid w:val="005806C6"/>
    <w:rsid w:val="00585658"/>
    <w:rsid w:val="00586AF4"/>
    <w:rsid w:val="005B704A"/>
    <w:rsid w:val="005C2386"/>
    <w:rsid w:val="005C3B20"/>
    <w:rsid w:val="005D22E4"/>
    <w:rsid w:val="005D5B59"/>
    <w:rsid w:val="005E54A1"/>
    <w:rsid w:val="00604335"/>
    <w:rsid w:val="006055D1"/>
    <w:rsid w:val="006112AB"/>
    <w:rsid w:val="00625153"/>
    <w:rsid w:val="006269EC"/>
    <w:rsid w:val="00644CDA"/>
    <w:rsid w:val="00653A2F"/>
    <w:rsid w:val="00657C01"/>
    <w:rsid w:val="00665FAD"/>
    <w:rsid w:val="00674362"/>
    <w:rsid w:val="00683EBB"/>
    <w:rsid w:val="00693F44"/>
    <w:rsid w:val="00694CC4"/>
    <w:rsid w:val="006B7C69"/>
    <w:rsid w:val="006C46C7"/>
    <w:rsid w:val="006C624E"/>
    <w:rsid w:val="006E1848"/>
    <w:rsid w:val="006F16E9"/>
    <w:rsid w:val="0070269F"/>
    <w:rsid w:val="00730417"/>
    <w:rsid w:val="00740ED9"/>
    <w:rsid w:val="007556BE"/>
    <w:rsid w:val="00756565"/>
    <w:rsid w:val="00780102"/>
    <w:rsid w:val="00786F54"/>
    <w:rsid w:val="0079303D"/>
    <w:rsid w:val="007A732B"/>
    <w:rsid w:val="007B5181"/>
    <w:rsid w:val="007B6302"/>
    <w:rsid w:val="007B73B2"/>
    <w:rsid w:val="007E7B95"/>
    <w:rsid w:val="00804643"/>
    <w:rsid w:val="0081401B"/>
    <w:rsid w:val="00835A19"/>
    <w:rsid w:val="00835A75"/>
    <w:rsid w:val="00836599"/>
    <w:rsid w:val="00841608"/>
    <w:rsid w:val="00850434"/>
    <w:rsid w:val="00850775"/>
    <w:rsid w:val="00862E00"/>
    <w:rsid w:val="00895D52"/>
    <w:rsid w:val="008C61A3"/>
    <w:rsid w:val="008D5250"/>
    <w:rsid w:val="008E0549"/>
    <w:rsid w:val="008E3085"/>
    <w:rsid w:val="00925F10"/>
    <w:rsid w:val="00954BD6"/>
    <w:rsid w:val="009634DE"/>
    <w:rsid w:val="009A5F97"/>
    <w:rsid w:val="009B1A21"/>
    <w:rsid w:val="009D1B0E"/>
    <w:rsid w:val="009E4ADA"/>
    <w:rsid w:val="00A01213"/>
    <w:rsid w:val="00A138F1"/>
    <w:rsid w:val="00A13D64"/>
    <w:rsid w:val="00A32185"/>
    <w:rsid w:val="00A406E4"/>
    <w:rsid w:val="00A42A24"/>
    <w:rsid w:val="00A6376D"/>
    <w:rsid w:val="00A94E6A"/>
    <w:rsid w:val="00A9561F"/>
    <w:rsid w:val="00AA54C4"/>
    <w:rsid w:val="00AC049B"/>
    <w:rsid w:val="00AC69DE"/>
    <w:rsid w:val="00AF383A"/>
    <w:rsid w:val="00AF580C"/>
    <w:rsid w:val="00B24AD0"/>
    <w:rsid w:val="00B31A18"/>
    <w:rsid w:val="00B551A9"/>
    <w:rsid w:val="00B6425D"/>
    <w:rsid w:val="00B66426"/>
    <w:rsid w:val="00B712F5"/>
    <w:rsid w:val="00B915FF"/>
    <w:rsid w:val="00B926EA"/>
    <w:rsid w:val="00B97329"/>
    <w:rsid w:val="00B97E48"/>
    <w:rsid w:val="00BA256F"/>
    <w:rsid w:val="00BA7099"/>
    <w:rsid w:val="00BE1FA9"/>
    <w:rsid w:val="00C01C00"/>
    <w:rsid w:val="00C23C05"/>
    <w:rsid w:val="00C36713"/>
    <w:rsid w:val="00C45CE8"/>
    <w:rsid w:val="00C4705C"/>
    <w:rsid w:val="00C57FF6"/>
    <w:rsid w:val="00C66EB0"/>
    <w:rsid w:val="00C7003E"/>
    <w:rsid w:val="00C7024E"/>
    <w:rsid w:val="00C95D40"/>
    <w:rsid w:val="00CA698C"/>
    <w:rsid w:val="00CB4FA2"/>
    <w:rsid w:val="00CD0E80"/>
    <w:rsid w:val="00CD60A3"/>
    <w:rsid w:val="00CE344E"/>
    <w:rsid w:val="00D10B2A"/>
    <w:rsid w:val="00D12A0B"/>
    <w:rsid w:val="00D35514"/>
    <w:rsid w:val="00D561C6"/>
    <w:rsid w:val="00D615E3"/>
    <w:rsid w:val="00D64180"/>
    <w:rsid w:val="00D71541"/>
    <w:rsid w:val="00D84A02"/>
    <w:rsid w:val="00D96D72"/>
    <w:rsid w:val="00DA3917"/>
    <w:rsid w:val="00DB34CD"/>
    <w:rsid w:val="00DC0308"/>
    <w:rsid w:val="00DD1B2F"/>
    <w:rsid w:val="00DE1581"/>
    <w:rsid w:val="00DF383F"/>
    <w:rsid w:val="00DF597B"/>
    <w:rsid w:val="00DF72A4"/>
    <w:rsid w:val="00E10020"/>
    <w:rsid w:val="00E16FAC"/>
    <w:rsid w:val="00E30603"/>
    <w:rsid w:val="00ED4A97"/>
    <w:rsid w:val="00ED747D"/>
    <w:rsid w:val="00F03745"/>
    <w:rsid w:val="00F26683"/>
    <w:rsid w:val="00F4453E"/>
    <w:rsid w:val="00F569B8"/>
    <w:rsid w:val="00F73DAA"/>
    <w:rsid w:val="00F73F90"/>
    <w:rsid w:val="00F81C58"/>
    <w:rsid w:val="00F9027D"/>
    <w:rsid w:val="00F92694"/>
    <w:rsid w:val="00F978D0"/>
    <w:rsid w:val="00FB05C4"/>
    <w:rsid w:val="00FB5E8E"/>
    <w:rsid w:val="00FE0930"/>
    <w:rsid w:val="00FE1806"/>
    <w:rsid w:val="00FF477A"/>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6C560"/>
  <w15:docId w15:val="{F8552EEA-6D3C-47A1-976F-B8E677601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k-SK"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y">
    <w:name w:val="Normal"/>
    <w:qFormat/>
    <w:rsid w:val="00C23C05"/>
    <w:pPr>
      <w:spacing w:line="360" w:lineRule="auto"/>
      <w:jc w:val="both"/>
    </w:pPr>
    <w:rPr>
      <w:rFonts w:ascii="Times New Roman" w:hAnsi="Times New Roman"/>
      <w:sz w:val="24"/>
    </w:rPr>
  </w:style>
  <w:style w:type="paragraph" w:styleId="Nadpis1">
    <w:name w:val="heading 1"/>
    <w:basedOn w:val="Normlny"/>
    <w:next w:val="Normlny"/>
    <w:link w:val="Nadpis1Char"/>
    <w:uiPriority w:val="9"/>
    <w:qFormat/>
    <w:rsid w:val="006E1848"/>
    <w:pPr>
      <w:keepNext/>
      <w:keepLines/>
      <w:pageBreakBefore/>
      <w:numPr>
        <w:numId w:val="1"/>
      </w:numPr>
      <w:spacing w:before="480" w:after="0"/>
      <w:ind w:left="431" w:hanging="431"/>
      <w:outlineLvl w:val="0"/>
    </w:pPr>
    <w:rPr>
      <w:rFonts w:eastAsiaTheme="majorEastAsia" w:cstheme="majorBidi"/>
      <w:b/>
      <w:bCs/>
      <w:sz w:val="36"/>
      <w:szCs w:val="28"/>
    </w:rPr>
  </w:style>
  <w:style w:type="paragraph" w:styleId="Nadpis2">
    <w:name w:val="heading 2"/>
    <w:basedOn w:val="Normlny"/>
    <w:next w:val="Normlny"/>
    <w:link w:val="Nadpis2Char"/>
    <w:uiPriority w:val="9"/>
    <w:unhideWhenUsed/>
    <w:qFormat/>
    <w:rsid w:val="00756565"/>
    <w:pPr>
      <w:keepNext/>
      <w:keepLines/>
      <w:numPr>
        <w:ilvl w:val="1"/>
        <w:numId w:val="1"/>
      </w:numPr>
      <w:spacing w:before="200" w:after="0"/>
      <w:ind w:left="576"/>
      <w:outlineLvl w:val="1"/>
    </w:pPr>
    <w:rPr>
      <w:rFonts w:eastAsiaTheme="majorEastAsia" w:cstheme="majorBidi"/>
      <w:b/>
      <w:bCs/>
      <w:sz w:val="32"/>
      <w:szCs w:val="26"/>
    </w:rPr>
  </w:style>
  <w:style w:type="paragraph" w:styleId="Nadpis3">
    <w:name w:val="heading 3"/>
    <w:basedOn w:val="Normlny"/>
    <w:next w:val="Normlny"/>
    <w:link w:val="Nadpis3Char"/>
    <w:uiPriority w:val="9"/>
    <w:unhideWhenUsed/>
    <w:qFormat/>
    <w:rsid w:val="00756565"/>
    <w:pPr>
      <w:keepNext/>
      <w:keepLines/>
      <w:numPr>
        <w:ilvl w:val="2"/>
        <w:numId w:val="1"/>
      </w:numPr>
      <w:spacing w:before="200" w:after="0"/>
      <w:outlineLvl w:val="2"/>
    </w:pPr>
    <w:rPr>
      <w:rFonts w:eastAsiaTheme="majorEastAsia" w:cstheme="majorBidi"/>
      <w:b/>
      <w:bCs/>
      <w:sz w:val="28"/>
    </w:rPr>
  </w:style>
  <w:style w:type="paragraph" w:styleId="Nadpis4">
    <w:name w:val="heading 4"/>
    <w:basedOn w:val="Normlny"/>
    <w:next w:val="Normlny"/>
    <w:link w:val="Nadpis4Char"/>
    <w:uiPriority w:val="9"/>
    <w:semiHidden/>
    <w:unhideWhenUsed/>
    <w:qFormat/>
    <w:rsid w:val="006E1848"/>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6E1848"/>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6E1848"/>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6E184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6E184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Nadpis9">
    <w:name w:val="heading 9"/>
    <w:basedOn w:val="Normlny"/>
    <w:next w:val="Normlny"/>
    <w:link w:val="Nadpis9Char"/>
    <w:uiPriority w:val="9"/>
    <w:semiHidden/>
    <w:unhideWhenUsed/>
    <w:qFormat/>
    <w:rsid w:val="006E184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customStyle="1" w:styleId="Titulok-kola">
    <w:name w:val="Titulok - škola"/>
    <w:aliases w:val="meno"/>
    <w:basedOn w:val="Normlny"/>
    <w:qFormat/>
    <w:rsid w:val="00756565"/>
    <w:pPr>
      <w:jc w:val="center"/>
    </w:pPr>
    <w:rPr>
      <w:rFonts w:ascii="Trebuchet MS" w:hAnsi="Trebuchet MS" w:cs="Arial"/>
      <w:caps/>
      <w:spacing w:val="20"/>
      <w:sz w:val="28"/>
    </w:rPr>
  </w:style>
  <w:style w:type="paragraph" w:customStyle="1" w:styleId="Titulok-nzovprce">
    <w:name w:val="Titulok - názov práce"/>
    <w:basedOn w:val="Normlny"/>
    <w:next w:val="Normlny"/>
    <w:qFormat/>
    <w:rsid w:val="00756565"/>
    <w:pPr>
      <w:jc w:val="center"/>
    </w:pPr>
    <w:rPr>
      <w:rFonts w:ascii="Trebuchet MS" w:hAnsi="Trebuchet MS" w:cs="Arial"/>
      <w:b/>
      <w:caps/>
      <w:sz w:val="36"/>
      <w:szCs w:val="36"/>
    </w:rPr>
  </w:style>
  <w:style w:type="paragraph" w:styleId="Textbubliny">
    <w:name w:val="Balloon Text"/>
    <w:basedOn w:val="Normlny"/>
    <w:link w:val="TextbublinyChar"/>
    <w:uiPriority w:val="99"/>
    <w:semiHidden/>
    <w:unhideWhenUsed/>
    <w:rsid w:val="00F26683"/>
    <w:pPr>
      <w:spacing w:after="0" w:line="240" w:lineRule="auto"/>
    </w:pPr>
    <w:rPr>
      <w:rFonts w:ascii="Tahoma" w:hAnsi="Tahoma" w:cs="Tahoma"/>
      <w:sz w:val="16"/>
      <w:szCs w:val="16"/>
    </w:rPr>
  </w:style>
  <w:style w:type="character" w:customStyle="1" w:styleId="TextbublinyChar">
    <w:name w:val="Text bubliny Char"/>
    <w:basedOn w:val="Predvolenpsmoodseku"/>
    <w:link w:val="Textbubliny"/>
    <w:uiPriority w:val="99"/>
    <w:semiHidden/>
    <w:rsid w:val="00F26683"/>
    <w:rPr>
      <w:rFonts w:ascii="Tahoma" w:hAnsi="Tahoma" w:cs="Tahoma"/>
      <w:sz w:val="16"/>
      <w:szCs w:val="16"/>
    </w:rPr>
  </w:style>
  <w:style w:type="paragraph" w:customStyle="1" w:styleId="Titulok-rokvytvorenia">
    <w:name w:val="Titulok - rok vytvorenia"/>
    <w:basedOn w:val="Titulok-kola"/>
    <w:qFormat/>
    <w:rsid w:val="002C0BE0"/>
    <w:rPr>
      <w:b/>
    </w:rPr>
  </w:style>
  <w:style w:type="paragraph" w:customStyle="1" w:styleId="Titulok-popisprce">
    <w:name w:val="Titulok - popis práce"/>
    <w:basedOn w:val="Titulok-kola"/>
    <w:qFormat/>
    <w:rsid w:val="002C0BE0"/>
    <w:rPr>
      <w:caps w:val="0"/>
      <w:spacing w:val="0"/>
    </w:rPr>
  </w:style>
  <w:style w:type="character" w:styleId="Zstupntext">
    <w:name w:val="Placeholder Text"/>
    <w:basedOn w:val="Predvolenpsmoodseku"/>
    <w:uiPriority w:val="99"/>
    <w:semiHidden/>
    <w:rsid w:val="002C0BE0"/>
    <w:rPr>
      <w:color w:val="808080"/>
    </w:rPr>
  </w:style>
  <w:style w:type="character" w:styleId="Odkaznakomentr">
    <w:name w:val="annotation reference"/>
    <w:basedOn w:val="Predvolenpsmoodseku"/>
    <w:uiPriority w:val="99"/>
    <w:semiHidden/>
    <w:unhideWhenUsed/>
    <w:rsid w:val="002C0BE0"/>
    <w:rPr>
      <w:sz w:val="16"/>
      <w:szCs w:val="16"/>
    </w:rPr>
  </w:style>
  <w:style w:type="paragraph" w:styleId="Textkomentra">
    <w:name w:val="annotation text"/>
    <w:basedOn w:val="Normlny"/>
    <w:link w:val="TextkomentraChar"/>
    <w:uiPriority w:val="99"/>
    <w:semiHidden/>
    <w:unhideWhenUsed/>
    <w:rsid w:val="002C0BE0"/>
    <w:pPr>
      <w:spacing w:line="240" w:lineRule="auto"/>
    </w:pPr>
    <w:rPr>
      <w:sz w:val="20"/>
      <w:szCs w:val="20"/>
    </w:rPr>
  </w:style>
  <w:style w:type="character" w:customStyle="1" w:styleId="TextkomentraChar">
    <w:name w:val="Text komentára Char"/>
    <w:basedOn w:val="Predvolenpsmoodseku"/>
    <w:link w:val="Textkomentra"/>
    <w:uiPriority w:val="99"/>
    <w:semiHidden/>
    <w:rsid w:val="002C0BE0"/>
    <w:rPr>
      <w:sz w:val="20"/>
      <w:szCs w:val="20"/>
    </w:rPr>
  </w:style>
  <w:style w:type="paragraph" w:styleId="Predmetkomentra">
    <w:name w:val="annotation subject"/>
    <w:basedOn w:val="Textkomentra"/>
    <w:next w:val="Textkomentra"/>
    <w:link w:val="PredmetkomentraChar"/>
    <w:uiPriority w:val="99"/>
    <w:semiHidden/>
    <w:unhideWhenUsed/>
    <w:rsid w:val="002C0BE0"/>
    <w:rPr>
      <w:b/>
      <w:bCs/>
    </w:rPr>
  </w:style>
  <w:style w:type="character" w:customStyle="1" w:styleId="PredmetkomentraChar">
    <w:name w:val="Predmet komentára Char"/>
    <w:basedOn w:val="TextkomentraChar"/>
    <w:link w:val="Predmetkomentra"/>
    <w:uiPriority w:val="99"/>
    <w:semiHidden/>
    <w:rsid w:val="002C0BE0"/>
    <w:rPr>
      <w:b/>
      <w:bCs/>
      <w:sz w:val="20"/>
      <w:szCs w:val="20"/>
    </w:rPr>
  </w:style>
  <w:style w:type="table" w:styleId="Mriekatabuky">
    <w:name w:val="Table Grid"/>
    <w:basedOn w:val="Normlnatabuka"/>
    <w:uiPriority w:val="59"/>
    <w:rsid w:val="006055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dpis1Char">
    <w:name w:val="Nadpis 1 Char"/>
    <w:basedOn w:val="Predvolenpsmoodseku"/>
    <w:link w:val="Nadpis1"/>
    <w:uiPriority w:val="9"/>
    <w:rsid w:val="006E1848"/>
    <w:rPr>
      <w:rFonts w:ascii="Times New Roman" w:eastAsiaTheme="majorEastAsia" w:hAnsi="Times New Roman" w:cstheme="majorBidi"/>
      <w:b/>
      <w:bCs/>
      <w:sz w:val="36"/>
      <w:szCs w:val="28"/>
    </w:rPr>
  </w:style>
  <w:style w:type="character" w:customStyle="1" w:styleId="Nadpis2Char">
    <w:name w:val="Nadpis 2 Char"/>
    <w:basedOn w:val="Predvolenpsmoodseku"/>
    <w:link w:val="Nadpis2"/>
    <w:uiPriority w:val="9"/>
    <w:rsid w:val="00756565"/>
    <w:rPr>
      <w:rFonts w:ascii="Times New Roman" w:eastAsiaTheme="majorEastAsia" w:hAnsi="Times New Roman" w:cstheme="majorBidi"/>
      <w:b/>
      <w:bCs/>
      <w:sz w:val="32"/>
      <w:szCs w:val="26"/>
    </w:rPr>
  </w:style>
  <w:style w:type="character" w:customStyle="1" w:styleId="Nadpis3Char">
    <w:name w:val="Nadpis 3 Char"/>
    <w:basedOn w:val="Predvolenpsmoodseku"/>
    <w:link w:val="Nadpis3"/>
    <w:uiPriority w:val="9"/>
    <w:rsid w:val="00756565"/>
    <w:rPr>
      <w:rFonts w:ascii="Times New Roman" w:eastAsiaTheme="majorEastAsia" w:hAnsi="Times New Roman" w:cstheme="majorBidi"/>
      <w:b/>
      <w:bCs/>
      <w:sz w:val="28"/>
    </w:rPr>
  </w:style>
  <w:style w:type="paragraph" w:customStyle="1" w:styleId="Nadpisbezslovania">
    <w:name w:val="Nadpis bez číslovania"/>
    <w:basedOn w:val="Nadpis1"/>
    <w:next w:val="Normlny"/>
    <w:qFormat/>
    <w:rsid w:val="006E1848"/>
    <w:pPr>
      <w:numPr>
        <w:numId w:val="0"/>
      </w:numPr>
      <w:jc w:val="left"/>
    </w:pPr>
  </w:style>
  <w:style w:type="character" w:customStyle="1" w:styleId="Nadpis4Char">
    <w:name w:val="Nadpis 4 Char"/>
    <w:basedOn w:val="Predvolenpsmoodseku"/>
    <w:link w:val="Nadpis4"/>
    <w:uiPriority w:val="9"/>
    <w:semiHidden/>
    <w:rsid w:val="006E1848"/>
    <w:rPr>
      <w:rFonts w:asciiTheme="majorHAnsi" w:eastAsiaTheme="majorEastAsia" w:hAnsiTheme="majorHAnsi" w:cstheme="majorBidi"/>
      <w:b/>
      <w:bCs/>
      <w:i/>
      <w:iCs/>
      <w:color w:val="4F81BD" w:themeColor="accent1"/>
      <w:sz w:val="24"/>
    </w:rPr>
  </w:style>
  <w:style w:type="character" w:customStyle="1" w:styleId="Nadpis5Char">
    <w:name w:val="Nadpis 5 Char"/>
    <w:basedOn w:val="Predvolenpsmoodseku"/>
    <w:link w:val="Nadpis5"/>
    <w:uiPriority w:val="9"/>
    <w:semiHidden/>
    <w:rsid w:val="006E1848"/>
    <w:rPr>
      <w:rFonts w:asciiTheme="majorHAnsi" w:eastAsiaTheme="majorEastAsia" w:hAnsiTheme="majorHAnsi" w:cstheme="majorBidi"/>
      <w:color w:val="243F60" w:themeColor="accent1" w:themeShade="7F"/>
      <w:sz w:val="24"/>
    </w:rPr>
  </w:style>
  <w:style w:type="character" w:customStyle="1" w:styleId="Nadpis6Char">
    <w:name w:val="Nadpis 6 Char"/>
    <w:basedOn w:val="Predvolenpsmoodseku"/>
    <w:link w:val="Nadpis6"/>
    <w:uiPriority w:val="9"/>
    <w:semiHidden/>
    <w:rsid w:val="006E1848"/>
    <w:rPr>
      <w:rFonts w:asciiTheme="majorHAnsi" w:eastAsiaTheme="majorEastAsia" w:hAnsiTheme="majorHAnsi" w:cstheme="majorBidi"/>
      <w:i/>
      <w:iCs/>
      <w:color w:val="243F60" w:themeColor="accent1" w:themeShade="7F"/>
      <w:sz w:val="24"/>
    </w:rPr>
  </w:style>
  <w:style w:type="character" w:customStyle="1" w:styleId="Nadpis7Char">
    <w:name w:val="Nadpis 7 Char"/>
    <w:basedOn w:val="Predvolenpsmoodseku"/>
    <w:link w:val="Nadpis7"/>
    <w:uiPriority w:val="9"/>
    <w:semiHidden/>
    <w:rsid w:val="006E1848"/>
    <w:rPr>
      <w:rFonts w:asciiTheme="majorHAnsi" w:eastAsiaTheme="majorEastAsia" w:hAnsiTheme="majorHAnsi" w:cstheme="majorBidi"/>
      <w:i/>
      <w:iCs/>
      <w:color w:val="404040" w:themeColor="text1" w:themeTint="BF"/>
      <w:sz w:val="24"/>
    </w:rPr>
  </w:style>
  <w:style w:type="character" w:customStyle="1" w:styleId="Nadpis8Char">
    <w:name w:val="Nadpis 8 Char"/>
    <w:basedOn w:val="Predvolenpsmoodseku"/>
    <w:link w:val="Nadpis8"/>
    <w:uiPriority w:val="9"/>
    <w:semiHidden/>
    <w:rsid w:val="006E1848"/>
    <w:rPr>
      <w:rFonts w:asciiTheme="majorHAnsi" w:eastAsiaTheme="majorEastAsia" w:hAnsiTheme="majorHAnsi" w:cstheme="majorBidi"/>
      <w:color w:val="404040" w:themeColor="text1" w:themeTint="BF"/>
      <w:sz w:val="20"/>
      <w:szCs w:val="20"/>
    </w:rPr>
  </w:style>
  <w:style w:type="character" w:customStyle="1" w:styleId="Nadpis9Char">
    <w:name w:val="Nadpis 9 Char"/>
    <w:basedOn w:val="Predvolenpsmoodseku"/>
    <w:link w:val="Nadpis9"/>
    <w:uiPriority w:val="9"/>
    <w:semiHidden/>
    <w:rsid w:val="006E1848"/>
    <w:rPr>
      <w:rFonts w:asciiTheme="majorHAnsi" w:eastAsiaTheme="majorEastAsia" w:hAnsiTheme="majorHAnsi" w:cstheme="majorBidi"/>
      <w:i/>
      <w:iCs/>
      <w:color w:val="404040" w:themeColor="text1" w:themeTint="BF"/>
      <w:sz w:val="20"/>
      <w:szCs w:val="20"/>
    </w:rPr>
  </w:style>
  <w:style w:type="paragraph" w:styleId="Odsekzoznamu">
    <w:name w:val="List Paragraph"/>
    <w:basedOn w:val="Normlny"/>
    <w:uiPriority w:val="34"/>
    <w:qFormat/>
    <w:rsid w:val="00C7003E"/>
    <w:pPr>
      <w:ind w:left="720"/>
      <w:contextualSpacing/>
    </w:pPr>
  </w:style>
  <w:style w:type="paragraph" w:styleId="Obsah2">
    <w:name w:val="toc 2"/>
    <w:basedOn w:val="Normlny"/>
    <w:next w:val="Normlny"/>
    <w:autoRedefine/>
    <w:uiPriority w:val="39"/>
    <w:unhideWhenUsed/>
    <w:rsid w:val="006269EC"/>
    <w:pPr>
      <w:tabs>
        <w:tab w:val="left" w:pos="880"/>
        <w:tab w:val="right" w:leader="dot" w:pos="9060"/>
      </w:tabs>
      <w:spacing w:after="100" w:line="480" w:lineRule="auto"/>
      <w:ind w:left="240"/>
      <w:jc w:val="center"/>
    </w:pPr>
  </w:style>
  <w:style w:type="paragraph" w:styleId="Obsah1">
    <w:name w:val="toc 1"/>
    <w:basedOn w:val="Normlny"/>
    <w:next w:val="Normlny"/>
    <w:autoRedefine/>
    <w:uiPriority w:val="39"/>
    <w:unhideWhenUsed/>
    <w:rsid w:val="001908E9"/>
    <w:pPr>
      <w:tabs>
        <w:tab w:val="left" w:pos="480"/>
        <w:tab w:val="right" w:leader="dot" w:pos="9060"/>
      </w:tabs>
      <w:spacing w:after="100" w:line="480" w:lineRule="auto"/>
    </w:pPr>
  </w:style>
  <w:style w:type="paragraph" w:styleId="Obsah3">
    <w:name w:val="toc 3"/>
    <w:basedOn w:val="Normlny"/>
    <w:next w:val="Normlny"/>
    <w:autoRedefine/>
    <w:uiPriority w:val="39"/>
    <w:unhideWhenUsed/>
    <w:rsid w:val="00E30603"/>
    <w:pPr>
      <w:spacing w:after="100"/>
      <w:ind w:left="480"/>
    </w:pPr>
  </w:style>
  <w:style w:type="character" w:styleId="Hypertextovprepojenie">
    <w:name w:val="Hyperlink"/>
    <w:basedOn w:val="Predvolenpsmoodseku"/>
    <w:uiPriority w:val="99"/>
    <w:unhideWhenUsed/>
    <w:rsid w:val="00C23C05"/>
    <w:rPr>
      <w:color w:val="000000" w:themeColor="text1"/>
      <w:u w:val="single"/>
    </w:rPr>
  </w:style>
  <w:style w:type="paragraph" w:customStyle="1" w:styleId="Prloha1">
    <w:name w:val="Príloha 1"/>
    <w:basedOn w:val="Nadpis2"/>
    <w:next w:val="Prloha2"/>
    <w:qFormat/>
    <w:rsid w:val="00E30603"/>
    <w:pPr>
      <w:numPr>
        <w:ilvl w:val="0"/>
        <w:numId w:val="0"/>
      </w:numPr>
    </w:pPr>
  </w:style>
  <w:style w:type="paragraph" w:customStyle="1" w:styleId="Prloha2">
    <w:name w:val="Príloha 2"/>
    <w:basedOn w:val="Nadpis3"/>
    <w:qFormat/>
    <w:rsid w:val="00E30603"/>
    <w:pPr>
      <w:numPr>
        <w:ilvl w:val="0"/>
        <w:numId w:val="0"/>
      </w:numPr>
      <w:jc w:val="left"/>
    </w:pPr>
  </w:style>
  <w:style w:type="paragraph" w:styleId="Hlavika">
    <w:name w:val="header"/>
    <w:basedOn w:val="Normlny"/>
    <w:link w:val="HlavikaChar"/>
    <w:uiPriority w:val="99"/>
    <w:unhideWhenUsed/>
    <w:rsid w:val="00B31A18"/>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B31A18"/>
    <w:rPr>
      <w:rFonts w:ascii="Times New Roman" w:hAnsi="Times New Roman"/>
      <w:sz w:val="24"/>
    </w:rPr>
  </w:style>
  <w:style w:type="paragraph" w:styleId="Pta">
    <w:name w:val="footer"/>
    <w:basedOn w:val="Normlny"/>
    <w:link w:val="PtaChar"/>
    <w:uiPriority w:val="99"/>
    <w:unhideWhenUsed/>
    <w:rsid w:val="00B31A18"/>
    <w:pPr>
      <w:tabs>
        <w:tab w:val="center" w:pos="4536"/>
        <w:tab w:val="right" w:pos="9072"/>
      </w:tabs>
      <w:spacing w:after="0" w:line="240" w:lineRule="auto"/>
    </w:pPr>
  </w:style>
  <w:style w:type="character" w:customStyle="1" w:styleId="PtaChar">
    <w:name w:val="Päta Char"/>
    <w:basedOn w:val="Predvolenpsmoodseku"/>
    <w:link w:val="Pta"/>
    <w:uiPriority w:val="99"/>
    <w:rsid w:val="00B31A18"/>
    <w:rPr>
      <w:rFonts w:ascii="Times New Roman" w:hAnsi="Times New Roman"/>
      <w:sz w:val="24"/>
    </w:rPr>
  </w:style>
  <w:style w:type="paragraph" w:styleId="Popis">
    <w:name w:val="caption"/>
    <w:basedOn w:val="Normlny"/>
    <w:next w:val="Normlny"/>
    <w:uiPriority w:val="35"/>
    <w:unhideWhenUsed/>
    <w:qFormat/>
    <w:rsid w:val="00AA54C4"/>
    <w:pPr>
      <w:spacing w:line="240" w:lineRule="auto"/>
    </w:pPr>
    <w:rPr>
      <w:i/>
      <w:iCs/>
      <w:color w:val="1F497D" w:themeColor="text2"/>
      <w:sz w:val="18"/>
      <w:szCs w:val="18"/>
    </w:rPr>
  </w:style>
  <w:style w:type="paragraph" w:styleId="Textvysvetlivky">
    <w:name w:val="endnote text"/>
    <w:basedOn w:val="Normlny"/>
    <w:link w:val="TextvysvetlivkyChar"/>
    <w:uiPriority w:val="99"/>
    <w:semiHidden/>
    <w:unhideWhenUsed/>
    <w:rsid w:val="00D64180"/>
    <w:pPr>
      <w:spacing w:after="0" w:line="240" w:lineRule="auto"/>
    </w:pPr>
    <w:rPr>
      <w:sz w:val="20"/>
      <w:szCs w:val="20"/>
    </w:rPr>
  </w:style>
  <w:style w:type="character" w:customStyle="1" w:styleId="TextvysvetlivkyChar">
    <w:name w:val="Text vysvetlivky Char"/>
    <w:basedOn w:val="Predvolenpsmoodseku"/>
    <w:link w:val="Textvysvetlivky"/>
    <w:uiPriority w:val="99"/>
    <w:semiHidden/>
    <w:rsid w:val="00D64180"/>
    <w:rPr>
      <w:rFonts w:ascii="Times New Roman" w:hAnsi="Times New Roman"/>
      <w:sz w:val="20"/>
      <w:szCs w:val="20"/>
    </w:rPr>
  </w:style>
  <w:style w:type="character" w:styleId="Odkaznavysvetlivku">
    <w:name w:val="endnote reference"/>
    <w:basedOn w:val="Predvolenpsmoodseku"/>
    <w:uiPriority w:val="99"/>
    <w:semiHidden/>
    <w:unhideWhenUsed/>
    <w:rsid w:val="00D64180"/>
    <w:rPr>
      <w:vertAlign w:val="superscript"/>
    </w:rPr>
  </w:style>
  <w:style w:type="character" w:styleId="PouitHypertextovPrepojenie">
    <w:name w:val="FollowedHyperlink"/>
    <w:basedOn w:val="Predvolenpsmoodseku"/>
    <w:uiPriority w:val="99"/>
    <w:semiHidden/>
    <w:unhideWhenUsed/>
    <w:rsid w:val="002C7441"/>
    <w:rPr>
      <w:color w:val="800080" w:themeColor="followedHyperlink"/>
      <w:u w:val="single"/>
    </w:rPr>
  </w:style>
  <w:style w:type="character" w:styleId="Jemnodkaz">
    <w:name w:val="Subtle Reference"/>
    <w:basedOn w:val="Predvolenpsmoodseku"/>
    <w:uiPriority w:val="31"/>
    <w:qFormat/>
    <w:rsid w:val="00C23C05"/>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254599">
      <w:bodyDiv w:val="1"/>
      <w:marLeft w:val="0"/>
      <w:marRight w:val="0"/>
      <w:marTop w:val="0"/>
      <w:marBottom w:val="0"/>
      <w:divBdr>
        <w:top w:val="none" w:sz="0" w:space="0" w:color="auto"/>
        <w:left w:val="none" w:sz="0" w:space="0" w:color="auto"/>
        <w:bottom w:val="none" w:sz="0" w:space="0" w:color="auto"/>
        <w:right w:val="none" w:sz="0" w:space="0" w:color="auto"/>
      </w:divBdr>
    </w:div>
    <w:div w:id="436606978">
      <w:bodyDiv w:val="1"/>
      <w:marLeft w:val="0"/>
      <w:marRight w:val="0"/>
      <w:marTop w:val="0"/>
      <w:marBottom w:val="0"/>
      <w:divBdr>
        <w:top w:val="none" w:sz="0" w:space="0" w:color="auto"/>
        <w:left w:val="none" w:sz="0" w:space="0" w:color="auto"/>
        <w:bottom w:val="none" w:sz="0" w:space="0" w:color="auto"/>
        <w:right w:val="none" w:sz="0" w:space="0" w:color="auto"/>
      </w:divBdr>
    </w:div>
    <w:div w:id="2073962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docs.oracle.com/javase/specs/jvms/se8/html/jvms-1.html" TargetMode="External"/><Relationship Id="rId26" Type="http://schemas.openxmlformats.org/officeDocument/2006/relationships/image" Target="media/image1.png"/><Relationship Id="rId39" Type="http://schemas.openxmlformats.org/officeDocument/2006/relationships/image" Target="media/image11.png"/><Relationship Id="rId21" Type="http://schemas.openxmlformats.org/officeDocument/2006/relationships/hyperlink" Target="https://medium.com/@cw30355/advantages-and-disadvantages-of-using-sqlite-2f490fa467bd" TargetMode="External"/><Relationship Id="rId34" Type="http://schemas.openxmlformats.org/officeDocument/2006/relationships/hyperlink" Target="https://developer.android.com/reference/android/app/AlarmManager" TargetMode="External"/><Relationship Id="rId42" Type="http://schemas.openxmlformats.org/officeDocument/2006/relationships/image" Target="media/image12.png"/><Relationship Id="rId47" Type="http://schemas.openxmlformats.org/officeDocument/2006/relationships/image" Target="media/image15.png"/><Relationship Id="rId50" Type="http://schemas.openxmlformats.org/officeDocument/2006/relationships/image" Target="media/image18.png"/><Relationship Id="rId55"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angea.ai/blog/services/pros-and-cons-of-android-studio-and-app-tools" TargetMode="External"/><Relationship Id="rId29" Type="http://schemas.openxmlformats.org/officeDocument/2006/relationships/image" Target="media/image4.png"/><Relationship Id="rId11" Type="http://schemas.openxmlformats.org/officeDocument/2006/relationships/header" Target="header2.xml"/><Relationship Id="rId24" Type="http://schemas.openxmlformats.org/officeDocument/2006/relationships/hyperlink" Target="https://developer.android.com/reference/android/database/sqlite/SQLiteOpenHelper" TargetMode="External"/><Relationship Id="rId32" Type="http://schemas.openxmlformats.org/officeDocument/2006/relationships/image" Target="media/image6.png"/><Relationship Id="rId37" Type="http://schemas.openxmlformats.org/officeDocument/2006/relationships/image" Target="media/image9.png"/><Relationship Id="rId40" Type="http://schemas.openxmlformats.org/officeDocument/2006/relationships/hyperlink" Target="https://developer.android.com/reference/androidx/drawerlayout/widget/DrawerLayout" TargetMode="External"/><Relationship Id="rId45" Type="http://schemas.openxmlformats.org/officeDocument/2006/relationships/header" Target="header4.xml"/><Relationship Id="rId53" Type="http://schemas.openxmlformats.org/officeDocument/2006/relationships/footer" Target="footer6.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hyperlink" Target="https://sk.wikipedia.org/wiki/XML" TargetMode="External"/><Relationship Id="rId31" Type="http://schemas.openxmlformats.org/officeDocument/2006/relationships/image" Target="media/image5.png"/><Relationship Id="rId44" Type="http://schemas.openxmlformats.org/officeDocument/2006/relationships/image" Target="media/image14.png"/><Relationship Id="rId52"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hyperlink" Target="https://medium.com/@cw30355/advantages-and-disadvantages-of-using-sqlite-2f490fa467bd" TargetMode="External"/><Relationship Id="rId27" Type="http://schemas.openxmlformats.org/officeDocument/2006/relationships/image" Target="media/image2.png"/><Relationship Id="rId30" Type="http://schemas.openxmlformats.org/officeDocument/2006/relationships/hyperlink" Target="https://weeklycoding.com/mpandroidchart-documentation/" TargetMode="External"/><Relationship Id="rId35" Type="http://schemas.openxmlformats.org/officeDocument/2006/relationships/hyperlink" Target="https://developer.android.com/reference/android/content/BroadcastReceiver" TargetMode="External"/><Relationship Id="rId43" Type="http://schemas.openxmlformats.org/officeDocument/2006/relationships/image" Target="media/image13.png"/><Relationship Id="rId48" Type="http://schemas.openxmlformats.org/officeDocument/2006/relationships/image" Target="media/image16.png"/><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19.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https://romanglushach.medium.com/the-evolution-of-java-a-historical-perspective-e15c3d7e5f85" TargetMode="External"/><Relationship Id="rId25" Type="http://schemas.openxmlformats.org/officeDocument/2006/relationships/hyperlink" Target="https://stackoverflow.com/questions/55767442/android-sqlite-table-column-not-being-created-or-recognized-what-am-i-missing" TargetMode="External"/><Relationship Id="rId33" Type="http://schemas.openxmlformats.org/officeDocument/2006/relationships/image" Target="media/image7.png"/><Relationship Id="rId38" Type="http://schemas.openxmlformats.org/officeDocument/2006/relationships/image" Target="media/image10.png"/><Relationship Id="rId46" Type="http://schemas.openxmlformats.org/officeDocument/2006/relationships/footer" Target="footer5.xml"/><Relationship Id="rId20" Type="http://schemas.openxmlformats.org/officeDocument/2006/relationships/hyperlink" Target="https://www.sqlite.org/about.html" TargetMode="External"/><Relationship Id="rId41" Type="http://schemas.openxmlformats.org/officeDocument/2006/relationships/hyperlink" Target="https://developer.android.com/reference/com/google/android/material/navigation/NavigationView"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angea.ai/blog/services/pros-and-cons-of-android-studio-and-app-tools" TargetMode="External"/><Relationship Id="rId23" Type="http://schemas.openxmlformats.org/officeDocument/2006/relationships/hyperlink" Target="https://support.google.com/googleplay/android-developer/answer/6112435?hl=sk&amp;sjid=15659249342562626661-EU" TargetMode="External"/><Relationship Id="rId28" Type="http://schemas.openxmlformats.org/officeDocument/2006/relationships/image" Target="media/image3.png"/><Relationship Id="rId36" Type="http://schemas.openxmlformats.org/officeDocument/2006/relationships/image" Target="media/image8.png"/><Relationship Id="rId49"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Downloads\sablona_zaverecnej_prace_spseke_v2%20(2)%2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EF1337790C34385A37F55E6CF32BCAC"/>
        <w:category>
          <w:name w:val="Všeobecné"/>
          <w:gallery w:val="placeholder"/>
        </w:category>
        <w:types>
          <w:type w:val="bbPlcHdr"/>
        </w:types>
        <w:behaviors>
          <w:behavior w:val="content"/>
        </w:behaviors>
        <w:guid w:val="{0F3193A2-C306-4102-B3F7-15374C06F74B}"/>
      </w:docPartPr>
      <w:docPartBody>
        <w:p w:rsidR="00467B9F" w:rsidRDefault="00426026">
          <w:pPr>
            <w:pStyle w:val="4EF1337790C34385A37F55E6CF32BCAC"/>
          </w:pPr>
          <w:r>
            <w:rPr>
              <w:rStyle w:val="Zstupntext"/>
            </w:rPr>
            <w:t>Vyberte typ práce</w:t>
          </w:r>
          <w:r w:rsidRPr="00920ABD">
            <w:rPr>
              <w:rStyle w:val="Zstupntext"/>
            </w:rPr>
            <w:t>.</w:t>
          </w:r>
        </w:p>
      </w:docPartBody>
    </w:docPart>
    <w:docPart>
      <w:docPartPr>
        <w:name w:val="B5991ACF4CD345CF986C06ACCA990688"/>
        <w:category>
          <w:name w:val="Všeobecné"/>
          <w:gallery w:val="placeholder"/>
        </w:category>
        <w:types>
          <w:type w:val="bbPlcHdr"/>
        </w:types>
        <w:behaviors>
          <w:behavior w:val="content"/>
        </w:behaviors>
        <w:guid w:val="{740E425B-9720-4509-8BD7-20F76FDAE272}"/>
      </w:docPartPr>
      <w:docPartBody>
        <w:p w:rsidR="00467B9F" w:rsidRDefault="00426026">
          <w:pPr>
            <w:pStyle w:val="B5991ACF4CD345CF986C06ACCA990688"/>
          </w:pPr>
          <w:r w:rsidRPr="006055D1">
            <w:rPr>
              <w:color w:val="808080" w:themeColor="background1" w:themeShade="80"/>
            </w:rPr>
            <w:t>Vyberte typ záverečnej skúšky.</w:t>
          </w:r>
        </w:p>
      </w:docPartBody>
    </w:docPart>
    <w:docPart>
      <w:docPartPr>
        <w:name w:val="765D5FA9291D4738A59B23F643FA67C9"/>
        <w:category>
          <w:name w:val="Všeobecné"/>
          <w:gallery w:val="placeholder"/>
        </w:category>
        <w:types>
          <w:type w:val="bbPlcHdr"/>
        </w:types>
        <w:behaviors>
          <w:behavior w:val="content"/>
        </w:behaviors>
        <w:guid w:val="{D58D8A05-F7B2-40A3-8666-710352B5DD00}"/>
      </w:docPartPr>
      <w:docPartBody>
        <w:p w:rsidR="00467B9F" w:rsidRDefault="00426026">
          <w:pPr>
            <w:pStyle w:val="765D5FA9291D4738A59B23F643FA67C9"/>
          </w:pPr>
          <w:r w:rsidRPr="00920ABD">
            <w:rPr>
              <w:rStyle w:val="Zstupntext"/>
            </w:rPr>
            <w:t>Vyberte položku.</w:t>
          </w:r>
        </w:p>
      </w:docPartBody>
    </w:docPart>
    <w:docPart>
      <w:docPartPr>
        <w:name w:val="5E0B8DDFA5EF42E69698553ADE59FA34"/>
        <w:category>
          <w:name w:val="Všeobecné"/>
          <w:gallery w:val="placeholder"/>
        </w:category>
        <w:types>
          <w:type w:val="bbPlcHdr"/>
        </w:types>
        <w:behaviors>
          <w:behavior w:val="content"/>
        </w:behaviors>
        <w:guid w:val="{7000BFB8-887F-4F02-A459-11D46619B310}"/>
      </w:docPartPr>
      <w:docPartBody>
        <w:p w:rsidR="00467B9F" w:rsidRDefault="00426026">
          <w:pPr>
            <w:pStyle w:val="5E0B8DDFA5EF42E69698553ADE59FA34"/>
          </w:pPr>
          <w:r w:rsidRPr="00920ABD">
            <w:rPr>
              <w:rStyle w:val="Zstupntext"/>
            </w:rPr>
            <w:t xml:space="preserve">Vyberte </w:t>
          </w:r>
          <w:r>
            <w:rPr>
              <w:rStyle w:val="Zstupntext"/>
            </w:rPr>
            <w:t>ročník</w:t>
          </w:r>
          <w:r w:rsidRPr="00920ABD">
            <w:rPr>
              <w:rStyle w:val="Zstupn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rebuchet MS">
    <w:panose1 w:val="020B0603020202020204"/>
    <w:charset w:val="EE"/>
    <w:family w:val="swiss"/>
    <w:pitch w:val="variable"/>
    <w:sig w:usb0="00000687" w:usb1="00000000" w:usb2="00000000" w:usb3="00000000" w:csb0="0000009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026"/>
    <w:rsid w:val="000302AE"/>
    <w:rsid w:val="0016722B"/>
    <w:rsid w:val="00274750"/>
    <w:rsid w:val="00295C94"/>
    <w:rsid w:val="002F41D1"/>
    <w:rsid w:val="003F6368"/>
    <w:rsid w:val="00426026"/>
    <w:rsid w:val="00467B9F"/>
    <w:rsid w:val="005D757F"/>
    <w:rsid w:val="00926657"/>
    <w:rsid w:val="009707B8"/>
    <w:rsid w:val="009A51C1"/>
    <w:rsid w:val="009C0872"/>
    <w:rsid w:val="00A43163"/>
    <w:rsid w:val="00B21CEC"/>
    <w:rsid w:val="00B51E94"/>
    <w:rsid w:val="00C57DB4"/>
    <w:rsid w:val="00C9421E"/>
    <w:rsid w:val="00E85266"/>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sk-SK" w:eastAsia="sk-SK"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y">
    <w:name w:val="Normal"/>
    <w:qFormat/>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styleId="Zstupntext">
    <w:name w:val="Placeholder Text"/>
    <w:basedOn w:val="Predvolenpsmoodseku"/>
    <w:uiPriority w:val="99"/>
    <w:semiHidden/>
    <w:rPr>
      <w:color w:val="808080"/>
    </w:rPr>
  </w:style>
  <w:style w:type="paragraph" w:customStyle="1" w:styleId="4EF1337790C34385A37F55E6CF32BCAC">
    <w:name w:val="4EF1337790C34385A37F55E6CF32BCAC"/>
  </w:style>
  <w:style w:type="paragraph" w:customStyle="1" w:styleId="B5991ACF4CD345CF986C06ACCA990688">
    <w:name w:val="B5991ACF4CD345CF986C06ACCA990688"/>
  </w:style>
  <w:style w:type="paragraph" w:customStyle="1" w:styleId="765D5FA9291D4738A59B23F643FA67C9">
    <w:name w:val="765D5FA9291D4738A59B23F643FA67C9"/>
  </w:style>
  <w:style w:type="paragraph" w:customStyle="1" w:styleId="5E0B8DDFA5EF42E69698553ADE59FA34">
    <w:name w:val="5E0B8DDFA5EF42E69698553ADE59FA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1E3D2A-D8D7-48EA-869E-9D14DEACF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sablona_zaverecnej_prace_spseke_v2 (2) (1)</Template>
  <TotalTime>1335</TotalTime>
  <Pages>1</Pages>
  <Words>4267</Words>
  <Characters>24326</Characters>
  <Application>Microsoft Office Word</Application>
  <DocSecurity>0</DocSecurity>
  <Lines>202</Lines>
  <Paragraphs>57</Paragraphs>
  <ScaleCrop>false</ScaleCrop>
  <HeadingPairs>
    <vt:vector size="2" baseType="variant">
      <vt:variant>
        <vt:lpstr>Názov</vt:lpstr>
      </vt:variant>
      <vt:variant>
        <vt:i4>1</vt:i4>
      </vt:variant>
    </vt:vector>
  </HeadingPairs>
  <TitlesOfParts>
    <vt:vector size="1" baseType="lpstr">
      <vt:lpstr/>
    </vt:vector>
  </TitlesOfParts>
  <Company>Microsoft</Company>
  <LinksUpToDate>false</LinksUpToDate>
  <CharactersWithSpaces>28536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95</cp:revision>
  <cp:lastPrinted>2024-03-22T15:01:00Z</cp:lastPrinted>
  <dcterms:created xsi:type="dcterms:W3CDTF">2024-02-20T17:20:00Z</dcterms:created>
  <dcterms:modified xsi:type="dcterms:W3CDTF">2025-11-04T18:31:00Z</dcterms:modified>
</cp:coreProperties>
</file>